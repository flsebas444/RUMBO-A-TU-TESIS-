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5DC9" w14:textId="77777777" w:rsidR="00D86A02" w:rsidRDefault="00D86A02" w:rsidP="0011432A">
      <w:pPr>
        <w:pStyle w:val="Sinespaciado"/>
        <w:rPr>
          <w:rFonts w:ascii="Montserrat" w:hAnsi="Montserrat"/>
          <w:b/>
          <w:bCs/>
          <w:sz w:val="18"/>
          <w:szCs w:val="18"/>
          <w:lang w:eastAsia="es-ES"/>
        </w:rPr>
      </w:pPr>
    </w:p>
    <w:p w14:paraId="666EA93F" w14:textId="19A04DE6" w:rsidR="00C61989" w:rsidRPr="00C61989" w:rsidRDefault="00AB0875" w:rsidP="00C61989">
      <w:pPr>
        <w:pStyle w:val="Sinespaciado"/>
        <w:jc w:val="center"/>
        <w:rPr>
          <w:rFonts w:ascii="Montserrat" w:hAnsi="Montserrat"/>
          <w:b/>
          <w:bCs/>
          <w:sz w:val="18"/>
          <w:szCs w:val="18"/>
          <w:lang w:eastAsia="es-ES"/>
        </w:rPr>
      </w:pPr>
      <w:bookmarkStart w:id="0" w:name="_Hlk191116977"/>
      <w:r w:rsidRPr="007C71AA">
        <w:rPr>
          <w:rFonts w:ascii="Montserrat" w:hAnsi="Montserrat"/>
          <w:b/>
          <w:bCs/>
          <w:sz w:val="18"/>
          <w:szCs w:val="18"/>
          <w:lang w:eastAsia="es-ES"/>
        </w:rPr>
        <w:t>SOLICITUD DE REGISTRO DE</w:t>
      </w:r>
      <w:r w:rsidR="000E766E" w:rsidRPr="007C71AA">
        <w:rPr>
          <w:rFonts w:ascii="Montserrat" w:hAnsi="Montserrat"/>
          <w:b/>
          <w:bCs/>
          <w:sz w:val="18"/>
          <w:szCs w:val="18"/>
          <w:lang w:eastAsia="es-ES"/>
        </w:rPr>
        <w:t>L</w:t>
      </w:r>
      <w:r w:rsidRPr="007C71AA">
        <w:rPr>
          <w:rFonts w:ascii="Montserrat" w:hAnsi="Montserrat"/>
          <w:b/>
          <w:bCs/>
          <w:sz w:val="18"/>
          <w:szCs w:val="18"/>
          <w:lang w:eastAsia="es-ES"/>
        </w:rPr>
        <w:t xml:space="preserve"> </w:t>
      </w:r>
      <w:r w:rsidR="00B64930" w:rsidRPr="007C71AA">
        <w:rPr>
          <w:rFonts w:ascii="Montserrat" w:hAnsi="Montserrat"/>
          <w:b/>
          <w:bCs/>
          <w:sz w:val="18"/>
          <w:szCs w:val="18"/>
          <w:lang w:eastAsia="es-ES"/>
        </w:rPr>
        <w:t>PROTOCOLO DEL</w:t>
      </w:r>
      <w:r w:rsidRPr="007C71AA">
        <w:rPr>
          <w:rFonts w:ascii="Montserrat" w:hAnsi="Montserrat"/>
          <w:b/>
          <w:bCs/>
          <w:sz w:val="18"/>
          <w:szCs w:val="18"/>
          <w:lang w:eastAsia="es-ES"/>
        </w:rPr>
        <w:t>TRABAJO</w:t>
      </w:r>
      <w:r w:rsidRPr="00C61989">
        <w:rPr>
          <w:rFonts w:ascii="Montserrat" w:hAnsi="Montserrat"/>
          <w:b/>
          <w:bCs/>
          <w:sz w:val="18"/>
          <w:szCs w:val="18"/>
          <w:lang w:eastAsia="es-ES"/>
        </w:rPr>
        <w:t xml:space="preserve"> </w:t>
      </w:r>
      <w:r w:rsidR="00B23A13" w:rsidRPr="00C61989">
        <w:rPr>
          <w:rFonts w:ascii="Montserrat" w:hAnsi="Montserrat"/>
          <w:b/>
          <w:bCs/>
          <w:sz w:val="18"/>
          <w:szCs w:val="18"/>
          <w:lang w:eastAsia="es-ES"/>
        </w:rPr>
        <w:t>DE TITULACIÓN</w:t>
      </w:r>
    </w:p>
    <w:p w14:paraId="177B1090" w14:textId="08AD6482" w:rsidR="00AB0875" w:rsidRPr="00C61989" w:rsidRDefault="00AB0875" w:rsidP="00C61989">
      <w:pPr>
        <w:pStyle w:val="Sinespaciado"/>
        <w:jc w:val="center"/>
        <w:rPr>
          <w:rFonts w:ascii="Montserrat" w:hAnsi="Montserrat"/>
          <w:sz w:val="16"/>
          <w:szCs w:val="16"/>
          <w:lang w:eastAsia="es-ES"/>
        </w:rPr>
      </w:pPr>
      <w:r w:rsidRPr="00C61989">
        <w:rPr>
          <w:rFonts w:ascii="Montserrat" w:hAnsi="Montserrat"/>
          <w:sz w:val="16"/>
          <w:szCs w:val="16"/>
          <w:lang w:eastAsia="es-ES"/>
        </w:rPr>
        <w:t xml:space="preserve">FORMATO </w:t>
      </w:r>
      <w:r w:rsidR="00B234F7">
        <w:rPr>
          <w:rFonts w:ascii="Montserrat" w:hAnsi="Montserrat"/>
          <w:sz w:val="16"/>
          <w:szCs w:val="16"/>
          <w:lang w:eastAsia="es-ES"/>
        </w:rPr>
        <w:t>CT</w:t>
      </w:r>
      <w:r w:rsidRPr="00C61989">
        <w:rPr>
          <w:rFonts w:ascii="Montserrat" w:hAnsi="Montserrat"/>
          <w:sz w:val="16"/>
          <w:szCs w:val="16"/>
          <w:lang w:eastAsia="es-ES"/>
        </w:rPr>
        <w:t>-</w:t>
      </w:r>
      <w:r w:rsidR="009F2FF1" w:rsidRPr="00C61989">
        <w:rPr>
          <w:rFonts w:ascii="Montserrat" w:hAnsi="Montserrat"/>
          <w:sz w:val="16"/>
          <w:szCs w:val="16"/>
          <w:lang w:eastAsia="es-ES"/>
        </w:rPr>
        <w:t>LAE</w:t>
      </w:r>
      <w:r w:rsidR="009F2FF1">
        <w:rPr>
          <w:rFonts w:ascii="Montserrat" w:hAnsi="Montserrat"/>
          <w:sz w:val="16"/>
          <w:szCs w:val="16"/>
          <w:lang w:eastAsia="es-ES"/>
        </w:rPr>
        <w:t xml:space="preserve"> </w:t>
      </w:r>
      <w:r w:rsidR="00920259">
        <w:rPr>
          <w:rFonts w:ascii="Montserrat" w:hAnsi="Montserrat"/>
          <w:sz w:val="16"/>
          <w:szCs w:val="16"/>
          <w:lang w:eastAsia="es-ES"/>
        </w:rPr>
        <w:t>2</w:t>
      </w:r>
    </w:p>
    <w:p w14:paraId="5FD1C474" w14:textId="77777777" w:rsidR="00C61989" w:rsidRPr="00C61989" w:rsidRDefault="00C61989" w:rsidP="00C61989">
      <w:pPr>
        <w:pStyle w:val="Sinespaciado"/>
        <w:jc w:val="center"/>
        <w:rPr>
          <w:rFonts w:ascii="Montserrat" w:hAnsi="Montserrat"/>
          <w:sz w:val="20"/>
          <w:szCs w:val="20"/>
          <w:lang w:eastAsia="es-ES"/>
        </w:rPr>
      </w:pPr>
    </w:p>
    <w:p w14:paraId="67372D24" w14:textId="7CF65FE4" w:rsidR="00AB0875" w:rsidRPr="00821078" w:rsidRDefault="00AB0875" w:rsidP="00AB0875">
      <w:pPr>
        <w:jc w:val="right"/>
        <w:rPr>
          <w:rFonts w:ascii="Montserrat" w:eastAsia="Times New Roman" w:hAnsi="Montserrat" w:cs="Arial"/>
          <w:sz w:val="18"/>
          <w:szCs w:val="18"/>
          <w:lang w:eastAsia="es-ES"/>
        </w:rPr>
      </w:pPr>
      <w:r w:rsidRPr="5DCA9430">
        <w:rPr>
          <w:rFonts w:ascii="Montserrat" w:eastAsia="Times New Roman" w:hAnsi="Montserrat" w:cs="Arial"/>
          <w:sz w:val="18"/>
          <w:szCs w:val="18"/>
          <w:lang w:eastAsia="es-ES"/>
        </w:rPr>
        <w:t>Ciudad de México,</w:t>
      </w:r>
      <w:r w:rsidR="007F5E86" w:rsidRPr="5DCA9430">
        <w:rPr>
          <w:rFonts w:ascii="Montserrat" w:eastAsia="Times New Roman" w:hAnsi="Montserrat" w:cs="Arial"/>
          <w:sz w:val="18"/>
          <w:szCs w:val="18"/>
          <w:lang w:eastAsia="es-ES"/>
        </w:rPr>
        <w:t xml:space="preserve"> a </w:t>
      </w:r>
      <w:r w:rsidR="64326B5D" w:rsidRPr="5DCA9430">
        <w:rPr>
          <w:rFonts w:ascii="Montserrat" w:eastAsia="Times New Roman" w:hAnsi="Montserrat" w:cs="Arial"/>
          <w:sz w:val="18"/>
          <w:szCs w:val="18"/>
          <w:lang w:eastAsia="es-ES"/>
        </w:rPr>
        <w:t>X</w:t>
      </w:r>
      <w:r w:rsidR="295A555D" w:rsidRPr="5DCA9430">
        <w:rPr>
          <w:rFonts w:ascii="Montserrat" w:eastAsia="Times New Roman" w:hAnsi="Montserrat" w:cs="Arial"/>
          <w:sz w:val="18"/>
          <w:szCs w:val="18"/>
          <w:lang w:eastAsia="es-ES"/>
        </w:rPr>
        <w:t xml:space="preserve"> de </w:t>
      </w:r>
      <w:r w:rsidR="11F99AA3" w:rsidRPr="5DCA9430">
        <w:rPr>
          <w:rFonts w:ascii="Montserrat" w:eastAsia="Times New Roman" w:hAnsi="Montserrat" w:cs="Arial"/>
          <w:sz w:val="18"/>
          <w:szCs w:val="18"/>
          <w:lang w:eastAsia="es-ES"/>
        </w:rPr>
        <w:t>XXXXX</w:t>
      </w:r>
      <w:r w:rsidR="295A555D" w:rsidRPr="5DCA9430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="007F5E86" w:rsidRPr="5DCA9430">
        <w:rPr>
          <w:rFonts w:ascii="Montserrat" w:eastAsia="Times New Roman" w:hAnsi="Montserrat" w:cs="Arial"/>
          <w:sz w:val="18"/>
          <w:szCs w:val="18"/>
          <w:lang w:eastAsia="es-ES"/>
        </w:rPr>
        <w:t>de 202</w:t>
      </w:r>
      <w:r w:rsidR="0011432A" w:rsidRPr="5DCA9430">
        <w:rPr>
          <w:rFonts w:ascii="Montserrat" w:eastAsia="Times New Roman" w:hAnsi="Montserrat" w:cs="Arial"/>
          <w:sz w:val="18"/>
          <w:szCs w:val="18"/>
          <w:lang w:eastAsia="es-ES"/>
        </w:rPr>
        <w:t>5</w:t>
      </w:r>
    </w:p>
    <w:p w14:paraId="4ACBAD32" w14:textId="30B89280" w:rsidR="00AB0875" w:rsidRPr="00821078" w:rsidRDefault="00AB0875" w:rsidP="00AB0875">
      <w:pPr>
        <w:spacing w:after="0" w:line="240" w:lineRule="auto"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Comisión de Titulación</w:t>
      </w:r>
      <w:r w:rsidR="004B2EB6">
        <w:rPr>
          <w:rFonts w:ascii="Montserrat" w:eastAsia="Times New Roman" w:hAnsi="Montserrat" w:cs="Arial"/>
          <w:sz w:val="18"/>
          <w:szCs w:val="18"/>
          <w:lang w:eastAsia="es-ES"/>
        </w:rPr>
        <w:t xml:space="preserve"> de la LAE</w:t>
      </w:r>
    </w:p>
    <w:p w14:paraId="3E30C4C7" w14:textId="15D60499" w:rsidR="00AB0875" w:rsidRPr="00821078" w:rsidRDefault="00AB0875" w:rsidP="00AB0875">
      <w:pPr>
        <w:spacing w:after="0" w:line="240" w:lineRule="auto"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P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r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e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s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e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n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t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e</w:t>
      </w:r>
    </w:p>
    <w:p w14:paraId="6FF9E659" w14:textId="77777777" w:rsidR="00AB0875" w:rsidRPr="00821078" w:rsidRDefault="00AB0875" w:rsidP="00AB087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346163DB" w14:textId="77777777" w:rsidR="004B2EB6" w:rsidRDefault="004B2EB6" w:rsidP="0011432A">
      <w:pPr>
        <w:spacing w:after="0"/>
        <w:jc w:val="both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6E2E35F8" w14:textId="6F78BEAD" w:rsidR="00AB0875" w:rsidRDefault="004C2D5D" w:rsidP="0011432A">
      <w:pPr>
        <w:spacing w:after="0"/>
        <w:jc w:val="both"/>
        <w:rPr>
          <w:rFonts w:ascii="Montserrat" w:eastAsia="Times New Roman" w:hAnsi="Montserrat" w:cs="Arial"/>
          <w:sz w:val="18"/>
          <w:szCs w:val="18"/>
          <w:lang w:eastAsia="es-ES"/>
        </w:rPr>
      </w:pPr>
      <w:r>
        <w:rPr>
          <w:rFonts w:ascii="Montserrat" w:eastAsia="Times New Roman" w:hAnsi="Montserrat" w:cs="Arial"/>
          <w:sz w:val="18"/>
          <w:szCs w:val="18"/>
          <w:lang w:eastAsia="es-ES"/>
        </w:rPr>
        <w:t>S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>olicit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>o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 xml:space="preserve">a ustedes 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 xml:space="preserve">el </w:t>
      </w:r>
      <w:r w:rsidR="0088047C">
        <w:rPr>
          <w:rFonts w:ascii="Montserrat" w:eastAsia="Times New Roman" w:hAnsi="Montserrat" w:cs="Arial"/>
          <w:sz w:val="18"/>
          <w:szCs w:val="18"/>
          <w:lang w:eastAsia="es-ES"/>
        </w:rPr>
        <w:t>r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>egistro de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>l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="006C6C01">
        <w:rPr>
          <w:rFonts w:ascii="Montserrat" w:eastAsia="Times New Roman" w:hAnsi="Montserrat" w:cs="Arial"/>
          <w:sz w:val="18"/>
          <w:szCs w:val="18"/>
          <w:lang w:eastAsia="es-ES"/>
        </w:rPr>
        <w:t>p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 xml:space="preserve">rotocolo 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>de</w:t>
      </w:r>
      <w:r w:rsidR="005C3814">
        <w:rPr>
          <w:rFonts w:ascii="Montserrat" w:eastAsia="Times New Roman" w:hAnsi="Montserrat" w:cs="Arial"/>
          <w:sz w:val="18"/>
          <w:szCs w:val="18"/>
          <w:lang w:eastAsia="es-ES"/>
        </w:rPr>
        <w:t>l</w:t>
      </w:r>
      <w:r w:rsidR="00AB0875" w:rsidRPr="00821078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="00ED0943">
        <w:rPr>
          <w:rFonts w:ascii="Montserrat" w:eastAsia="Times New Roman" w:hAnsi="Montserrat" w:cs="Arial"/>
          <w:sz w:val="18"/>
          <w:szCs w:val="18"/>
          <w:lang w:eastAsia="es-ES"/>
        </w:rPr>
        <w:t>trabajo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 xml:space="preserve"> de titulación</w:t>
      </w:r>
      <w:r w:rsidR="000E20B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 xml:space="preserve">que </w:t>
      </w:r>
      <w:r w:rsidR="005C3814">
        <w:rPr>
          <w:rFonts w:ascii="Montserrat" w:eastAsia="Times New Roman" w:hAnsi="Montserrat" w:cs="Arial"/>
          <w:sz w:val="18"/>
          <w:szCs w:val="18"/>
          <w:lang w:eastAsia="es-ES"/>
        </w:rPr>
        <w:t xml:space="preserve">se 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>adjunt</w:t>
      </w:r>
      <w:r w:rsidR="005C3814">
        <w:rPr>
          <w:rFonts w:ascii="Montserrat" w:eastAsia="Times New Roman" w:hAnsi="Montserrat" w:cs="Arial"/>
          <w:sz w:val="18"/>
          <w:szCs w:val="18"/>
          <w:lang w:eastAsia="es-ES"/>
        </w:rPr>
        <w:t>a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 xml:space="preserve"> en format</w:t>
      </w:r>
      <w:r w:rsidR="008461D1">
        <w:rPr>
          <w:rFonts w:ascii="Montserrat" w:eastAsia="Times New Roman" w:hAnsi="Montserrat" w:cs="Arial"/>
          <w:sz w:val="18"/>
          <w:szCs w:val="18"/>
          <w:lang w:eastAsia="es-ES"/>
        </w:rPr>
        <w:t>o</w:t>
      </w:r>
      <w:r w:rsidR="00B23A13">
        <w:rPr>
          <w:rFonts w:ascii="Montserrat" w:eastAsia="Times New Roman" w:hAnsi="Montserrat" w:cs="Arial"/>
          <w:sz w:val="18"/>
          <w:szCs w:val="18"/>
          <w:lang w:eastAsia="es-ES"/>
        </w:rPr>
        <w:t xml:space="preserve"> electrónico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5807"/>
        <w:gridCol w:w="3969"/>
      </w:tblGrid>
      <w:tr w:rsidR="003D57E1" w14:paraId="509671E8" w14:textId="77777777" w:rsidTr="009F2FF1">
        <w:tc>
          <w:tcPr>
            <w:tcW w:w="58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18AD196" w14:textId="25D5E633" w:rsidR="003D57E1" w:rsidRDefault="0069079D" w:rsidP="0069079D">
            <w:pPr>
              <w:tabs>
                <w:tab w:val="left" w:pos="2074"/>
              </w:tabs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Título del trabajo*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45971892" w14:textId="120838FA" w:rsidR="003D57E1" w:rsidRDefault="0069079D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Opción</w:t>
            </w:r>
            <w:r w:rsidR="003D57E1" w:rsidRPr="00821078">
              <w:rPr>
                <w:rFonts w:ascii="Montserrat" w:hAnsi="Montserrat" w:cs="Arial"/>
                <w:sz w:val="18"/>
                <w:szCs w:val="18"/>
              </w:rPr>
              <w:t xml:space="preserve"> de </w:t>
            </w:r>
            <w:r>
              <w:rPr>
                <w:rFonts w:ascii="Montserrat" w:hAnsi="Montserrat" w:cs="Arial"/>
                <w:sz w:val="18"/>
                <w:szCs w:val="18"/>
              </w:rPr>
              <w:t>t</w:t>
            </w:r>
            <w:r w:rsidR="003D57E1" w:rsidRPr="00821078">
              <w:rPr>
                <w:rFonts w:ascii="Montserrat" w:hAnsi="Montserrat" w:cs="Arial"/>
                <w:sz w:val="18"/>
                <w:szCs w:val="18"/>
              </w:rPr>
              <w:t>itulación</w:t>
            </w:r>
          </w:p>
        </w:tc>
      </w:tr>
      <w:tr w:rsidR="003639EA" w14:paraId="6B8578A1" w14:textId="77777777" w:rsidTr="009F2FF1">
        <w:tc>
          <w:tcPr>
            <w:tcW w:w="5807" w:type="dxa"/>
            <w:vMerge w:val="restart"/>
          </w:tcPr>
          <w:p w14:paraId="393C4164" w14:textId="77777777" w:rsidR="003639EA" w:rsidRDefault="003639EA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7D7A35BE" w14:textId="77777777" w:rsidR="004C2D5D" w:rsidRDefault="004C2D5D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6AA9CF62" w14:textId="77777777" w:rsidR="004C2D5D" w:rsidRDefault="004C2D5D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369CA08E" w14:textId="70653D44" w:rsidR="004C2D5D" w:rsidRDefault="004C2D5D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1C8482B" w14:textId="77777777" w:rsidR="003639EA" w:rsidRDefault="003639EA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</w:tr>
      <w:tr w:rsidR="003639EA" w14:paraId="68015719" w14:textId="77777777" w:rsidTr="009F2FF1">
        <w:tc>
          <w:tcPr>
            <w:tcW w:w="5807" w:type="dxa"/>
            <w:vMerge/>
          </w:tcPr>
          <w:p w14:paraId="6F5397A8" w14:textId="77777777" w:rsidR="003639EA" w:rsidRDefault="003639EA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4EDF5F3" w14:textId="279FBC98" w:rsidR="003639EA" w:rsidRDefault="003639EA" w:rsidP="003639EA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Modalidad*</w:t>
            </w:r>
          </w:p>
        </w:tc>
      </w:tr>
      <w:tr w:rsidR="003639EA" w14:paraId="14289EC0" w14:textId="77777777" w:rsidTr="009F2FF1">
        <w:trPr>
          <w:trHeight w:val="393"/>
        </w:trPr>
        <w:tc>
          <w:tcPr>
            <w:tcW w:w="5807" w:type="dxa"/>
            <w:vMerge/>
            <w:tcBorders>
              <w:bottom w:val="single" w:sz="4" w:space="0" w:color="auto"/>
            </w:tcBorders>
          </w:tcPr>
          <w:p w14:paraId="1A783482" w14:textId="77777777" w:rsidR="003639EA" w:rsidRDefault="003639EA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3969" w:type="dxa"/>
            <w:tcBorders>
              <w:bottom w:val="single" w:sz="4" w:space="0" w:color="auto"/>
              <w:right w:val="single" w:sz="4" w:space="0" w:color="auto"/>
            </w:tcBorders>
          </w:tcPr>
          <w:p w14:paraId="1083322D" w14:textId="77777777" w:rsidR="003639EA" w:rsidRDefault="003639EA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</w:tr>
      <w:tr w:rsidR="0069079D" w14:paraId="457ACD47" w14:textId="77777777" w:rsidTr="009F2FF1">
        <w:tc>
          <w:tcPr>
            <w:tcW w:w="58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DA53DA" w14:textId="227FB86D" w:rsidR="0069079D" w:rsidRDefault="0069079D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*</w:t>
            </w:r>
            <w:r w:rsidRPr="0069079D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>El título del trabajo no deberá exceder de</w:t>
            </w:r>
            <w:r w:rsidR="00324B54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 xml:space="preserve"> 150 caracteres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FA85C" w14:textId="37AB13C5" w:rsidR="0069079D" w:rsidRDefault="00324B54" w:rsidP="00AB0875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*</w:t>
            </w:r>
            <w:r w:rsidR="0071394E" w:rsidRPr="0071394E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>Para</w:t>
            </w:r>
            <w:r w:rsidR="00384F0E" w:rsidRPr="00384F0E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 xml:space="preserve"> las opciones </w:t>
            </w:r>
            <w:r w:rsidR="00C47E48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 xml:space="preserve">de </w:t>
            </w:r>
            <w:r w:rsidR="00103B97" w:rsidRPr="009F2FF1">
              <w:rPr>
                <w:rFonts w:ascii="Montserrat" w:eastAsia="Times New Roman" w:hAnsi="Montserrat" w:cs="Arial"/>
                <w:smallCaps/>
                <w:sz w:val="14"/>
                <w:szCs w:val="14"/>
                <w:lang w:eastAsia="es-ES"/>
              </w:rPr>
              <w:t>tesina</w:t>
            </w:r>
            <w:r w:rsidR="00C47E48" w:rsidRPr="009F2FF1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 xml:space="preserve"> y de </w:t>
            </w:r>
            <w:r w:rsidR="00103B97" w:rsidRPr="009F2FF1">
              <w:rPr>
                <w:rFonts w:ascii="Montserrat" w:eastAsia="Times New Roman" w:hAnsi="Montserrat" w:cs="Arial"/>
                <w:smallCaps/>
                <w:sz w:val="14"/>
                <w:szCs w:val="14"/>
                <w:lang w:eastAsia="es-ES"/>
              </w:rPr>
              <w:t>intervención e innovación</w:t>
            </w:r>
            <w:r w:rsidR="00384F0E" w:rsidRPr="009F2FF1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>,</w:t>
            </w:r>
            <w:r w:rsidRPr="009F2FF1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 xml:space="preserve"> menciona</w:t>
            </w:r>
            <w:r w:rsidRPr="00384F0E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>r la modalidad</w:t>
            </w:r>
            <w:r w:rsidR="0071394E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 xml:space="preserve"> </w:t>
            </w:r>
            <w:r w:rsidR="00384F0E" w:rsidRPr="00384F0E">
              <w:rPr>
                <w:rFonts w:ascii="Montserrat" w:eastAsia="Times New Roman" w:hAnsi="Montserrat" w:cs="Arial"/>
                <w:sz w:val="14"/>
                <w:szCs w:val="14"/>
                <w:lang w:eastAsia="es-ES"/>
              </w:rPr>
              <w:t>correspondiente</w:t>
            </w:r>
          </w:p>
        </w:tc>
      </w:tr>
    </w:tbl>
    <w:p w14:paraId="253B7962" w14:textId="77777777" w:rsidR="004B2EB6" w:rsidRDefault="004B2EB6" w:rsidP="00D75B47">
      <w:pPr>
        <w:spacing w:after="0" w:line="240" w:lineRule="auto"/>
        <w:contextualSpacing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2CD47EAD" w14:textId="09F10BB9" w:rsidR="006F3DE5" w:rsidRDefault="00D75B47" w:rsidP="00D75B47">
      <w:pPr>
        <w:spacing w:after="0" w:line="240" w:lineRule="auto"/>
        <w:contextualSpacing/>
        <w:rPr>
          <w:rFonts w:ascii="Montserrat" w:eastAsia="Times New Roman" w:hAnsi="Montserrat" w:cs="Arial"/>
          <w:sz w:val="18"/>
          <w:szCs w:val="18"/>
          <w:lang w:eastAsia="es-ES"/>
        </w:rPr>
      </w:pPr>
      <w:r>
        <w:rPr>
          <w:rFonts w:ascii="Montserrat" w:eastAsia="Times New Roman" w:hAnsi="Montserrat" w:cs="Arial"/>
          <w:sz w:val="18"/>
          <w:szCs w:val="18"/>
          <w:lang w:eastAsia="es-ES"/>
        </w:rPr>
        <w:t>Datos personales</w:t>
      </w:r>
      <w:r w:rsidR="001A799D">
        <w:rPr>
          <w:rFonts w:ascii="Montserrat" w:eastAsia="Times New Roman" w:hAnsi="Montserrat" w:cs="Arial"/>
          <w:sz w:val="18"/>
          <w:szCs w:val="18"/>
          <w:lang w:eastAsia="es-ES"/>
        </w:rPr>
        <w:t xml:space="preserve"> del asesorado/a</w:t>
      </w:r>
      <w:r w:rsidR="00C0795C">
        <w:rPr>
          <w:rFonts w:ascii="Montserrat" w:eastAsia="Times New Roman" w:hAnsi="Montserrat" w:cs="Arial"/>
          <w:sz w:val="18"/>
          <w:szCs w:val="18"/>
          <w:lang w:eastAsia="es-ES"/>
        </w:rPr>
        <w:t xml:space="preserve"> (os/as)</w:t>
      </w:r>
    </w:p>
    <w:tbl>
      <w:tblPr>
        <w:tblStyle w:val="Tablaconcuadrcula1"/>
        <w:tblW w:w="9776" w:type="dxa"/>
        <w:tblLook w:val="04A0" w:firstRow="1" w:lastRow="0" w:firstColumn="1" w:lastColumn="0" w:noHBand="0" w:noVBand="1"/>
      </w:tblPr>
      <w:tblGrid>
        <w:gridCol w:w="1461"/>
        <w:gridCol w:w="5197"/>
        <w:gridCol w:w="3118"/>
      </w:tblGrid>
      <w:tr w:rsidR="003D57E1" w:rsidRPr="00821078" w14:paraId="70EF3459" w14:textId="434FEF4B" w:rsidTr="00ED1A66">
        <w:trPr>
          <w:trHeight w:val="277"/>
        </w:trPr>
        <w:tc>
          <w:tcPr>
            <w:tcW w:w="1461" w:type="dxa"/>
            <w:shd w:val="clear" w:color="auto" w:fill="D9D9D9" w:themeFill="background1" w:themeFillShade="D9"/>
          </w:tcPr>
          <w:p w14:paraId="56FEC520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  <w:r w:rsidRPr="00821078">
              <w:rPr>
                <w:rFonts w:ascii="Montserrat" w:hAnsi="Montserrat" w:cs="Arial"/>
                <w:sz w:val="18"/>
                <w:szCs w:val="18"/>
              </w:rPr>
              <w:t>Matrícula</w:t>
            </w:r>
          </w:p>
        </w:tc>
        <w:tc>
          <w:tcPr>
            <w:tcW w:w="5197" w:type="dxa"/>
            <w:shd w:val="clear" w:color="auto" w:fill="D9D9D9" w:themeFill="background1" w:themeFillShade="D9"/>
          </w:tcPr>
          <w:p w14:paraId="06DD400F" w14:textId="6EA8F1A9" w:rsidR="003D57E1" w:rsidRPr="00821078" w:rsidRDefault="003D57E1" w:rsidP="003A7922">
            <w:pPr>
              <w:rPr>
                <w:rFonts w:ascii="Montserrat" w:hAnsi="Montserrat" w:cs="Arial"/>
                <w:sz w:val="18"/>
                <w:szCs w:val="18"/>
              </w:rPr>
            </w:pPr>
            <w:r w:rsidRPr="00821078">
              <w:rPr>
                <w:rFonts w:ascii="Montserrat" w:hAnsi="Montserrat" w:cs="Arial"/>
                <w:sz w:val="18"/>
                <w:szCs w:val="18"/>
              </w:rPr>
              <w:t>Nombre</w:t>
            </w:r>
            <w:r w:rsidR="005E55DF">
              <w:rPr>
                <w:rFonts w:ascii="Montserrat" w:hAnsi="Montserrat" w:cs="Arial"/>
                <w:sz w:val="18"/>
                <w:szCs w:val="18"/>
              </w:rPr>
              <w:t>(s)</w:t>
            </w:r>
            <w:r w:rsidR="00521227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  <w:r w:rsidR="008E48A4">
              <w:rPr>
                <w:rFonts w:ascii="Montserrat" w:hAnsi="Montserrat" w:cs="Arial"/>
                <w:sz w:val="18"/>
                <w:szCs w:val="18"/>
              </w:rPr>
              <w:t>R</w:t>
            </w:r>
            <w:r w:rsidR="00B12E83">
              <w:rPr>
                <w:rFonts w:ascii="Montserrat" w:hAnsi="Montserrat" w:cs="Arial"/>
                <w:sz w:val="14"/>
                <w:szCs w:val="14"/>
              </w:rPr>
              <w:t>egistrar</w:t>
            </w:r>
            <w:r w:rsidR="003A7922">
              <w:rPr>
                <w:rFonts w:ascii="Montserrat" w:hAnsi="Montserrat" w:cs="Arial"/>
                <w:sz w:val="14"/>
                <w:szCs w:val="14"/>
              </w:rPr>
              <w:t xml:space="preserve"> el nombre que </w:t>
            </w:r>
            <w:r w:rsidR="007E778C">
              <w:rPr>
                <w:rFonts w:ascii="Montserrat" w:hAnsi="Montserrat" w:cs="Arial"/>
                <w:sz w:val="14"/>
                <w:szCs w:val="14"/>
              </w:rPr>
              <w:t>aparece</w:t>
            </w:r>
            <w:r w:rsidR="003A7922">
              <w:rPr>
                <w:rFonts w:ascii="Montserrat" w:hAnsi="Montserrat" w:cs="Arial"/>
                <w:sz w:val="14"/>
                <w:szCs w:val="14"/>
              </w:rPr>
              <w:t xml:space="preserve"> en su </w:t>
            </w:r>
            <w:r w:rsidR="008E48A4">
              <w:rPr>
                <w:rFonts w:ascii="Montserrat" w:hAnsi="Montserrat" w:cs="Arial"/>
                <w:sz w:val="14"/>
                <w:szCs w:val="14"/>
              </w:rPr>
              <w:t>a</w:t>
            </w:r>
            <w:r w:rsidR="003A7922" w:rsidRPr="003A7922">
              <w:rPr>
                <w:rFonts w:ascii="Montserrat" w:hAnsi="Montserrat" w:cs="Arial"/>
                <w:sz w:val="14"/>
                <w:szCs w:val="14"/>
              </w:rPr>
              <w:t xml:space="preserve">cta de nacimiento para que coincida con su </w:t>
            </w:r>
            <w:r w:rsidR="008E48A4">
              <w:rPr>
                <w:rFonts w:ascii="Montserrat" w:hAnsi="Montserrat" w:cs="Arial"/>
                <w:sz w:val="14"/>
                <w:szCs w:val="14"/>
              </w:rPr>
              <w:t>t</w:t>
            </w:r>
            <w:r w:rsidR="003A7922" w:rsidRPr="003A7922">
              <w:rPr>
                <w:rFonts w:ascii="Montserrat" w:hAnsi="Montserrat" w:cs="Arial"/>
                <w:sz w:val="14"/>
                <w:szCs w:val="14"/>
              </w:rPr>
              <w:t>ítulo profesional.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C9BD7BA" w14:textId="6061BB58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  <w:r w:rsidRPr="00821078">
              <w:rPr>
                <w:rFonts w:ascii="Montserrat" w:hAnsi="Montserrat" w:cs="Arial"/>
                <w:sz w:val="18"/>
                <w:szCs w:val="18"/>
              </w:rPr>
              <w:t>Correo</w:t>
            </w:r>
            <w:r w:rsidR="0037500A">
              <w:rPr>
                <w:rFonts w:ascii="Montserrat" w:hAnsi="Montserrat" w:cs="Arial"/>
                <w:sz w:val="18"/>
                <w:szCs w:val="18"/>
              </w:rPr>
              <w:t>(s)</w:t>
            </w:r>
            <w:r w:rsidRPr="00821078">
              <w:rPr>
                <w:rFonts w:ascii="Montserrat" w:hAnsi="Montserrat" w:cs="Arial"/>
                <w:sz w:val="18"/>
                <w:szCs w:val="18"/>
              </w:rPr>
              <w:t xml:space="preserve"> electrónico</w:t>
            </w:r>
            <w:r w:rsidR="0088047C">
              <w:rPr>
                <w:rFonts w:ascii="Montserrat" w:hAnsi="Montserrat" w:cs="Arial"/>
                <w:sz w:val="18"/>
                <w:szCs w:val="18"/>
              </w:rPr>
              <w:t>(s)</w:t>
            </w:r>
            <w:r w:rsidR="00D75B47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</w:tr>
      <w:tr w:rsidR="003D57E1" w:rsidRPr="00821078" w14:paraId="3EA635F4" w14:textId="31AFDF5A" w:rsidTr="00ED1A66">
        <w:trPr>
          <w:trHeight w:val="377"/>
        </w:trPr>
        <w:tc>
          <w:tcPr>
            <w:tcW w:w="1461" w:type="dxa"/>
          </w:tcPr>
          <w:p w14:paraId="23B81D50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5197" w:type="dxa"/>
          </w:tcPr>
          <w:p w14:paraId="69495DF4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3118" w:type="dxa"/>
          </w:tcPr>
          <w:p w14:paraId="43183F03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  <w:tr w:rsidR="00F14A02" w:rsidRPr="00821078" w14:paraId="75D327E0" w14:textId="77777777" w:rsidTr="00ED1A66">
        <w:trPr>
          <w:trHeight w:val="417"/>
        </w:trPr>
        <w:tc>
          <w:tcPr>
            <w:tcW w:w="1461" w:type="dxa"/>
          </w:tcPr>
          <w:p w14:paraId="14E62CE8" w14:textId="77777777" w:rsidR="00F14A02" w:rsidRPr="00821078" w:rsidRDefault="00F14A02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5197" w:type="dxa"/>
          </w:tcPr>
          <w:p w14:paraId="5D556FDC" w14:textId="77777777" w:rsidR="00F14A02" w:rsidRPr="00821078" w:rsidRDefault="00F14A02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3118" w:type="dxa"/>
          </w:tcPr>
          <w:p w14:paraId="31B131E0" w14:textId="77777777" w:rsidR="00F14A02" w:rsidRPr="00821078" w:rsidRDefault="00F14A02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</w:tbl>
    <w:p w14:paraId="187E411E" w14:textId="055B8A72" w:rsidR="00C0795C" w:rsidRDefault="00C0795C" w:rsidP="00C0795C">
      <w:pPr>
        <w:rPr>
          <w:rFonts w:ascii="Montserrat" w:hAnsi="Montserrat" w:cs="Arial"/>
          <w:sz w:val="14"/>
          <w:szCs w:val="14"/>
        </w:rPr>
      </w:pPr>
      <w:r w:rsidRPr="66335D99">
        <w:rPr>
          <w:rFonts w:ascii="Montserrat" w:hAnsi="Montserrat" w:cs="Arial"/>
          <w:sz w:val="18"/>
          <w:szCs w:val="18"/>
        </w:rPr>
        <w:t>*</w:t>
      </w:r>
      <w:r w:rsidRPr="66335D99">
        <w:rPr>
          <w:rFonts w:ascii="Montserrat" w:hAnsi="Montserrat" w:cs="Arial"/>
          <w:sz w:val="14"/>
          <w:szCs w:val="14"/>
        </w:rPr>
        <w:t xml:space="preserve">De acuerdo con el Art. 27, inciso I del </w:t>
      </w:r>
      <w:r w:rsidRPr="66335D99">
        <w:rPr>
          <w:rFonts w:ascii="Montserrat" w:hAnsi="Montserrat" w:cs="Arial"/>
          <w:i/>
          <w:iCs/>
          <w:sz w:val="14"/>
          <w:szCs w:val="14"/>
        </w:rPr>
        <w:t>Reglamento General para la obtención del título de licenciatura de la UPN</w:t>
      </w:r>
      <w:r w:rsidRPr="66335D99">
        <w:rPr>
          <w:rFonts w:ascii="Montserrat" w:hAnsi="Montserrat" w:cs="Arial"/>
          <w:sz w:val="14"/>
          <w:szCs w:val="14"/>
        </w:rPr>
        <w:t xml:space="preserve">, solamente en la opción TESIS el número máximo de participantes </w:t>
      </w:r>
      <w:r w:rsidR="712E9C6B" w:rsidRPr="000136DC">
        <w:rPr>
          <w:rFonts w:ascii="Montserrat" w:hAnsi="Montserrat" w:cs="Arial"/>
          <w:sz w:val="14"/>
          <w:szCs w:val="14"/>
        </w:rPr>
        <w:t>es</w:t>
      </w:r>
      <w:r w:rsidR="712E9C6B" w:rsidRPr="66335D99">
        <w:rPr>
          <w:rFonts w:ascii="Montserrat" w:hAnsi="Montserrat" w:cs="Arial"/>
          <w:color w:val="FF0000"/>
          <w:sz w:val="14"/>
          <w:szCs w:val="14"/>
        </w:rPr>
        <w:t xml:space="preserve"> </w:t>
      </w:r>
      <w:r w:rsidRPr="66335D99">
        <w:rPr>
          <w:rFonts w:ascii="Montserrat" w:hAnsi="Montserrat" w:cs="Arial"/>
          <w:sz w:val="14"/>
          <w:szCs w:val="14"/>
        </w:rPr>
        <w:t>de dos.</w:t>
      </w:r>
    </w:p>
    <w:p w14:paraId="0970A317" w14:textId="77777777" w:rsidR="00AB0875" w:rsidRDefault="00AB0875" w:rsidP="00AB087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tbl>
      <w:tblPr>
        <w:tblStyle w:val="Tablaconcuadrcula1"/>
        <w:tblW w:w="9837" w:type="dxa"/>
        <w:tblLook w:val="04A0" w:firstRow="1" w:lastRow="0" w:firstColumn="1" w:lastColumn="0" w:noHBand="0" w:noVBand="1"/>
      </w:tblPr>
      <w:tblGrid>
        <w:gridCol w:w="6799"/>
        <w:gridCol w:w="3038"/>
      </w:tblGrid>
      <w:tr w:rsidR="006B0CC1" w:rsidRPr="00821078" w14:paraId="5231ACEF" w14:textId="77777777" w:rsidTr="5DCA9430">
        <w:trPr>
          <w:trHeight w:val="328"/>
        </w:trPr>
        <w:tc>
          <w:tcPr>
            <w:tcW w:w="6799" w:type="dxa"/>
            <w:shd w:val="clear" w:color="auto" w:fill="D9D9D9" w:themeFill="background1" w:themeFillShade="D9"/>
          </w:tcPr>
          <w:p w14:paraId="7EC34BEC" w14:textId="27A4EC9E" w:rsidR="00AB0875" w:rsidRPr="00821078" w:rsidRDefault="0071394E" w:rsidP="00C3596C">
            <w:pPr>
              <w:rPr>
                <w:rFonts w:ascii="Montserrat" w:hAnsi="Montserrat" w:cs="Arial"/>
                <w:sz w:val="18"/>
                <w:szCs w:val="18"/>
              </w:rPr>
            </w:pPr>
            <w:bookmarkStart w:id="1" w:name="_Hlk182486806"/>
            <w:r>
              <w:rPr>
                <w:rFonts w:ascii="Montserrat" w:hAnsi="Montserrat" w:cs="Arial"/>
                <w:sz w:val="18"/>
                <w:szCs w:val="18"/>
              </w:rPr>
              <w:t>Nombre</w:t>
            </w:r>
            <w:r w:rsidR="005E55DF">
              <w:rPr>
                <w:rFonts w:ascii="Montserrat" w:hAnsi="Montserrat" w:cs="Arial"/>
                <w:sz w:val="18"/>
                <w:szCs w:val="18"/>
              </w:rPr>
              <w:t>(</w:t>
            </w:r>
            <w:r w:rsidR="00F36986">
              <w:rPr>
                <w:rFonts w:ascii="Montserrat" w:hAnsi="Montserrat" w:cs="Arial"/>
                <w:sz w:val="18"/>
                <w:szCs w:val="18"/>
              </w:rPr>
              <w:t>s</w:t>
            </w:r>
            <w:r w:rsidR="005E55DF">
              <w:rPr>
                <w:rFonts w:ascii="Montserrat" w:hAnsi="Montserrat" w:cs="Arial"/>
                <w:sz w:val="18"/>
                <w:szCs w:val="18"/>
              </w:rPr>
              <w:t>)</w:t>
            </w:r>
            <w:r>
              <w:rPr>
                <w:rFonts w:ascii="Montserrat" w:hAnsi="Montserrat" w:cs="Arial"/>
                <w:sz w:val="18"/>
                <w:szCs w:val="18"/>
              </w:rPr>
              <w:t xml:space="preserve"> del</w:t>
            </w:r>
            <w:r w:rsidR="005E55DF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  <w:r>
              <w:rPr>
                <w:rFonts w:ascii="Montserrat" w:hAnsi="Montserrat" w:cs="Arial"/>
                <w:sz w:val="18"/>
                <w:szCs w:val="18"/>
              </w:rPr>
              <w:t>(</w:t>
            </w:r>
            <w:r w:rsidR="00703561">
              <w:rPr>
                <w:rFonts w:ascii="Montserrat" w:hAnsi="Montserrat" w:cs="Arial"/>
                <w:sz w:val="18"/>
                <w:szCs w:val="18"/>
              </w:rPr>
              <w:t>de la/</w:t>
            </w:r>
            <w:r w:rsidR="00FF016A">
              <w:rPr>
                <w:rFonts w:ascii="Montserrat" w:hAnsi="Montserrat" w:cs="Arial"/>
                <w:sz w:val="18"/>
                <w:szCs w:val="18"/>
              </w:rPr>
              <w:t>los/l</w:t>
            </w:r>
            <w:r>
              <w:rPr>
                <w:rFonts w:ascii="Montserrat" w:hAnsi="Montserrat" w:cs="Arial"/>
                <w:sz w:val="18"/>
                <w:szCs w:val="18"/>
              </w:rPr>
              <w:t>a</w:t>
            </w:r>
            <w:r w:rsidR="00FF016A">
              <w:rPr>
                <w:rFonts w:ascii="Montserrat" w:hAnsi="Montserrat" w:cs="Arial"/>
                <w:sz w:val="18"/>
                <w:szCs w:val="18"/>
              </w:rPr>
              <w:t>s</w:t>
            </w:r>
            <w:r>
              <w:rPr>
                <w:rFonts w:ascii="Montserrat" w:hAnsi="Montserrat" w:cs="Arial"/>
                <w:sz w:val="18"/>
                <w:szCs w:val="18"/>
              </w:rPr>
              <w:t>) asesor(a</w:t>
            </w:r>
            <w:r w:rsidR="003A2C6B">
              <w:rPr>
                <w:rFonts w:ascii="Montserrat" w:hAnsi="Montserrat" w:cs="Arial"/>
                <w:sz w:val="18"/>
                <w:szCs w:val="18"/>
              </w:rPr>
              <w:t>/es</w:t>
            </w:r>
            <w:r w:rsidR="003A6B05">
              <w:rPr>
                <w:rFonts w:ascii="Montserrat" w:hAnsi="Montserrat" w:cs="Arial"/>
                <w:sz w:val="18"/>
                <w:szCs w:val="18"/>
              </w:rPr>
              <w:t>/</w:t>
            </w:r>
            <w:proofErr w:type="gramStart"/>
            <w:r w:rsidR="003A6B05">
              <w:rPr>
                <w:rFonts w:ascii="Montserrat" w:hAnsi="Montserrat" w:cs="Arial"/>
                <w:sz w:val="18"/>
                <w:szCs w:val="18"/>
              </w:rPr>
              <w:t>as</w:t>
            </w:r>
            <w:r>
              <w:rPr>
                <w:rFonts w:ascii="Montserrat" w:hAnsi="Montserrat" w:cs="Arial"/>
                <w:sz w:val="18"/>
                <w:szCs w:val="18"/>
              </w:rPr>
              <w:t>)</w:t>
            </w:r>
            <w:r w:rsidR="004666FA">
              <w:rPr>
                <w:rFonts w:ascii="Montserrat" w:hAnsi="Montserrat" w:cs="Arial"/>
                <w:sz w:val="18"/>
                <w:szCs w:val="18"/>
              </w:rPr>
              <w:t>*</w:t>
            </w:r>
            <w:proofErr w:type="gramEnd"/>
          </w:p>
        </w:tc>
        <w:tc>
          <w:tcPr>
            <w:tcW w:w="3038" w:type="dxa"/>
            <w:shd w:val="clear" w:color="auto" w:fill="D9D9D9" w:themeFill="background1" w:themeFillShade="D9"/>
          </w:tcPr>
          <w:p w14:paraId="25448F14" w14:textId="18F7A897" w:rsidR="00AB0875" w:rsidRPr="00821078" w:rsidRDefault="006B0CC1" w:rsidP="00C3596C">
            <w:pPr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Área académica</w:t>
            </w:r>
            <w:r w:rsidR="002174B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</w:tr>
      <w:tr w:rsidR="006B0CC1" w:rsidRPr="00821078" w14:paraId="7AD9FBC6" w14:textId="77777777" w:rsidTr="5DCA9430">
        <w:trPr>
          <w:trHeight w:val="426"/>
        </w:trPr>
        <w:tc>
          <w:tcPr>
            <w:tcW w:w="6799" w:type="dxa"/>
          </w:tcPr>
          <w:p w14:paraId="56C42F47" w14:textId="6E0F542D" w:rsidR="00AB0875" w:rsidRPr="00821078" w:rsidRDefault="00EA1029" w:rsidP="00EA1029">
            <w:pPr>
              <w:tabs>
                <w:tab w:val="left" w:pos="5108"/>
              </w:tabs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ab/>
            </w:r>
          </w:p>
        </w:tc>
        <w:tc>
          <w:tcPr>
            <w:tcW w:w="3038" w:type="dxa"/>
          </w:tcPr>
          <w:p w14:paraId="3F56AA8F" w14:textId="77777777" w:rsidR="00AB0875" w:rsidRPr="00821078" w:rsidRDefault="00AB0875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  <w:tr w:rsidR="006B0CC1" w:rsidRPr="00821078" w14:paraId="2F44ECBA" w14:textId="77777777" w:rsidTr="5DCA9430">
        <w:trPr>
          <w:trHeight w:val="426"/>
        </w:trPr>
        <w:tc>
          <w:tcPr>
            <w:tcW w:w="6799" w:type="dxa"/>
          </w:tcPr>
          <w:p w14:paraId="11734B89" w14:textId="77777777" w:rsidR="00E62C1A" w:rsidRPr="00821078" w:rsidRDefault="00E62C1A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3038" w:type="dxa"/>
          </w:tcPr>
          <w:p w14:paraId="0F259154" w14:textId="77777777" w:rsidR="00E62C1A" w:rsidRPr="00821078" w:rsidRDefault="00E62C1A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  <w:bookmarkEnd w:id="1"/>
      <w:tr w:rsidR="004578CD" w14:paraId="1078B86A" w14:textId="77777777" w:rsidTr="5DCA9430">
        <w:trPr>
          <w:trHeight w:val="1637"/>
        </w:trPr>
        <w:tc>
          <w:tcPr>
            <w:tcW w:w="6799" w:type="dxa"/>
          </w:tcPr>
          <w:p w14:paraId="0F7A65E3" w14:textId="625D2C1E" w:rsidR="00BA330A" w:rsidRPr="00D502C4" w:rsidRDefault="004666FA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 xml:space="preserve">* </w:t>
            </w:r>
            <w:r w:rsidR="00BA330A" w:rsidRPr="00D502C4">
              <w:rPr>
                <w:rFonts w:ascii="Montserrat" w:hAnsi="Montserrat" w:cs="Arial"/>
                <w:sz w:val="14"/>
                <w:szCs w:val="14"/>
              </w:rPr>
              <w:t>De acuerdo con el</w:t>
            </w:r>
            <w:r w:rsidR="00912B0F" w:rsidRPr="00D502C4">
              <w:rPr>
                <w:rFonts w:ascii="Montserrat" w:hAnsi="Montserrat" w:cs="Arial"/>
                <w:sz w:val="14"/>
                <w:szCs w:val="14"/>
              </w:rPr>
              <w:t xml:space="preserve"> Art. 31 del </w:t>
            </w:r>
            <w:r w:rsidR="00912B0F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R</w:t>
            </w:r>
            <w:r w:rsidR="00BA330A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eglamento</w:t>
            </w:r>
            <w:r w:rsidR="00AC615D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 xml:space="preserve"> </w:t>
            </w:r>
            <w:r w:rsidR="00703561">
              <w:rPr>
                <w:rFonts w:ascii="Montserrat" w:hAnsi="Montserrat" w:cs="Arial"/>
                <w:i/>
                <w:iCs/>
                <w:sz w:val="14"/>
                <w:szCs w:val="14"/>
              </w:rPr>
              <w:t>G</w:t>
            </w:r>
            <w:r w:rsidR="000A12A6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 xml:space="preserve">eneral </w:t>
            </w:r>
            <w:r w:rsidR="00AC615D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 xml:space="preserve">para la </w:t>
            </w:r>
            <w:r w:rsidR="000A12A6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 xml:space="preserve">obtención del </w:t>
            </w:r>
            <w:r w:rsidR="00AC615D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t</w:t>
            </w:r>
            <w:r w:rsidR="00A75258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í</w:t>
            </w:r>
            <w:r w:rsidR="00AC615D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tul</w:t>
            </w:r>
            <w:r w:rsidR="00A75258"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o de licenciatura de la UPN</w:t>
            </w:r>
            <w:r w:rsidR="00A75258">
              <w:rPr>
                <w:rFonts w:ascii="Montserrat" w:hAnsi="Montserrat" w:cs="Arial"/>
                <w:sz w:val="14"/>
                <w:szCs w:val="14"/>
              </w:rPr>
              <w:t>, s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>i el asesor es externo</w:t>
            </w:r>
            <w:r w:rsidR="00703561">
              <w:rPr>
                <w:rFonts w:ascii="Montserrat" w:hAnsi="Montserrat" w:cs="Arial"/>
                <w:sz w:val="14"/>
                <w:szCs w:val="14"/>
              </w:rPr>
              <w:t>,</w:t>
            </w:r>
            <w:r w:rsidR="008758BB" w:rsidRPr="00D502C4">
              <w:rPr>
                <w:rFonts w:ascii="Montserrat" w:hAnsi="Montserrat" w:cs="Arial"/>
                <w:sz w:val="14"/>
                <w:szCs w:val="14"/>
              </w:rPr>
              <w:t xml:space="preserve"> deberá presentar</w:t>
            </w:r>
            <w:r w:rsidR="002D022D" w:rsidRPr="00D502C4">
              <w:rPr>
                <w:rFonts w:ascii="Montserrat" w:hAnsi="Montserrat" w:cs="Arial"/>
                <w:sz w:val="14"/>
                <w:szCs w:val="14"/>
              </w:rPr>
              <w:t xml:space="preserve"> </w:t>
            </w:r>
            <w:r w:rsidR="00ED7E4C">
              <w:rPr>
                <w:rFonts w:ascii="Montserrat" w:hAnsi="Montserrat" w:cs="Arial"/>
                <w:sz w:val="14"/>
                <w:szCs w:val="14"/>
              </w:rPr>
              <w:t>anexo al correo en que se envíe</w:t>
            </w:r>
            <w:r w:rsidR="00465F0F">
              <w:rPr>
                <w:rFonts w:ascii="Montserrat" w:hAnsi="Montserrat" w:cs="Arial"/>
                <w:sz w:val="14"/>
                <w:szCs w:val="14"/>
              </w:rPr>
              <w:t xml:space="preserve"> este</w:t>
            </w:r>
            <w:r w:rsidR="002D022D" w:rsidRPr="00D502C4">
              <w:rPr>
                <w:rFonts w:ascii="Montserrat" w:hAnsi="Montserrat" w:cs="Arial"/>
                <w:sz w:val="14"/>
                <w:szCs w:val="14"/>
              </w:rPr>
              <w:t xml:space="preserve"> formato</w:t>
            </w:r>
            <w:r w:rsidR="00EB268F">
              <w:rPr>
                <w:rFonts w:ascii="Montserrat" w:hAnsi="Montserrat" w:cs="Arial"/>
                <w:sz w:val="14"/>
                <w:szCs w:val="14"/>
              </w:rPr>
              <w:t>, la siguiente documentación</w:t>
            </w:r>
            <w:r w:rsidR="00BA330A" w:rsidRPr="00D502C4">
              <w:rPr>
                <w:rFonts w:ascii="Montserrat" w:hAnsi="Montserrat" w:cs="Arial"/>
                <w:sz w:val="14"/>
                <w:szCs w:val="14"/>
              </w:rPr>
              <w:t>:</w:t>
            </w:r>
          </w:p>
          <w:p w14:paraId="6B3C4818" w14:textId="52079245" w:rsidR="00A14F8D" w:rsidRPr="00D502C4" w:rsidRDefault="00A14F8D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a) Un escrito de justificación en el que se explique la razón de su asesoría</w:t>
            </w:r>
          </w:p>
          <w:p w14:paraId="10AFD483" w14:textId="65B7A988" w:rsidR="00FC75E8" w:rsidRPr="00D502C4" w:rsidRDefault="00A14F8D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b</w:t>
            </w:r>
            <w:r w:rsidR="00FC75E8" w:rsidRPr="00D502C4">
              <w:rPr>
                <w:rFonts w:ascii="Montserrat" w:hAnsi="Montserrat" w:cs="Arial"/>
                <w:sz w:val="14"/>
                <w:szCs w:val="14"/>
              </w:rPr>
              <w:t>) Documento comprobatorio que le acredite como profesor de una institución de educación superior</w:t>
            </w:r>
          </w:p>
          <w:p w14:paraId="211F3E93" w14:textId="734D66C0" w:rsidR="00FC75E8" w:rsidRPr="00D502C4" w:rsidRDefault="008A5969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c</w:t>
            </w:r>
            <w:r w:rsidR="00FC75E8" w:rsidRPr="00D502C4">
              <w:rPr>
                <w:rFonts w:ascii="Montserrat" w:hAnsi="Montserrat" w:cs="Arial"/>
                <w:sz w:val="14"/>
                <w:szCs w:val="14"/>
              </w:rPr>
              <w:t xml:space="preserve">) </w:t>
            </w:r>
            <w:r w:rsidR="002D022D" w:rsidRPr="00D502C4">
              <w:rPr>
                <w:rFonts w:ascii="Montserrat" w:hAnsi="Montserrat" w:cs="Arial"/>
                <w:sz w:val="14"/>
                <w:szCs w:val="14"/>
              </w:rPr>
              <w:t>Título de licenciatura</w:t>
            </w:r>
          </w:p>
          <w:p w14:paraId="086B6421" w14:textId="03778827" w:rsidR="004666FA" w:rsidRPr="00D502C4" w:rsidRDefault="008A5969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d</w:t>
            </w:r>
            <w:r w:rsidR="00EF104A" w:rsidRPr="00D502C4">
              <w:rPr>
                <w:rFonts w:ascii="Montserrat" w:hAnsi="Montserrat" w:cs="Arial"/>
                <w:sz w:val="14"/>
                <w:szCs w:val="14"/>
              </w:rPr>
              <w:t xml:space="preserve">) Currículum Vite que </w:t>
            </w:r>
            <w:r w:rsidR="003A2D7A" w:rsidRPr="00D502C4">
              <w:rPr>
                <w:rFonts w:ascii="Montserrat" w:hAnsi="Montserrat" w:cs="Arial"/>
                <w:sz w:val="14"/>
                <w:szCs w:val="14"/>
              </w:rPr>
              <w:t xml:space="preserve">le </w:t>
            </w:r>
            <w:r w:rsidR="00EF104A" w:rsidRPr="00D502C4">
              <w:rPr>
                <w:rFonts w:ascii="Montserrat" w:hAnsi="Montserrat" w:cs="Arial"/>
                <w:sz w:val="14"/>
                <w:szCs w:val="14"/>
              </w:rPr>
              <w:t xml:space="preserve">acredite </w:t>
            </w:r>
            <w:r w:rsidR="003A2D7A" w:rsidRPr="00D502C4">
              <w:rPr>
                <w:rFonts w:ascii="Montserrat" w:hAnsi="Montserrat" w:cs="Arial"/>
                <w:sz w:val="14"/>
                <w:szCs w:val="14"/>
              </w:rPr>
              <w:t>contar con el perfil requerido para asesorar al estudiante o egresado</w:t>
            </w:r>
          </w:p>
        </w:tc>
        <w:tc>
          <w:tcPr>
            <w:tcW w:w="3038" w:type="dxa"/>
          </w:tcPr>
          <w:p w14:paraId="3BFED8C4" w14:textId="576E9405" w:rsidR="004666FA" w:rsidRPr="00D502C4" w:rsidRDefault="006B0CC1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AA1:</w:t>
            </w:r>
            <w:r w:rsidR="004578CD" w:rsidRPr="00D502C4">
              <w:rPr>
                <w:rFonts w:ascii="Montserrat" w:hAnsi="Montserrat" w:cs="Arial"/>
                <w:sz w:val="14"/>
                <w:szCs w:val="14"/>
              </w:rPr>
              <w:t xml:space="preserve"> Política educativa, Procesos institucionales y gestión</w:t>
            </w:r>
          </w:p>
          <w:p w14:paraId="7BEF8087" w14:textId="6799FE69" w:rsidR="006B0CC1" w:rsidRPr="00D502C4" w:rsidRDefault="006B0CC1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AA2:</w:t>
            </w:r>
            <w:r w:rsidR="004578CD" w:rsidRPr="00D502C4">
              <w:rPr>
                <w:rFonts w:ascii="Montserrat" w:hAnsi="Montserrat" w:cs="Arial"/>
                <w:sz w:val="14"/>
                <w:szCs w:val="14"/>
              </w:rPr>
              <w:t xml:space="preserve"> </w:t>
            </w:r>
            <w:r w:rsidR="004E5C6A" w:rsidRPr="00D502C4">
              <w:rPr>
                <w:rFonts w:ascii="Montserrat" w:hAnsi="Montserrat" w:cs="Arial"/>
                <w:sz w:val="14"/>
                <w:szCs w:val="14"/>
              </w:rPr>
              <w:t>Diversidad e interculturalidad</w:t>
            </w:r>
          </w:p>
          <w:p w14:paraId="5B36618F" w14:textId="50877038" w:rsidR="006B0CC1" w:rsidRPr="00D502C4" w:rsidRDefault="006B0CC1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AA3:</w:t>
            </w:r>
            <w:r w:rsidR="00891EC8" w:rsidRPr="00D502C4">
              <w:rPr>
                <w:rFonts w:ascii="Montserrat" w:hAnsi="Montserrat" w:cs="Arial"/>
                <w:sz w:val="14"/>
                <w:szCs w:val="14"/>
              </w:rPr>
              <w:t xml:space="preserve"> Aprendizaje y enseñanza en ciencias, humanidades y artes</w:t>
            </w:r>
          </w:p>
          <w:p w14:paraId="44FF6F29" w14:textId="780932C1" w:rsidR="006B0CC1" w:rsidRPr="00D502C4" w:rsidRDefault="006B0CC1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AA4:</w:t>
            </w:r>
            <w:r w:rsidR="00891EC8" w:rsidRPr="00D502C4">
              <w:rPr>
                <w:rFonts w:ascii="Montserrat" w:hAnsi="Montserrat" w:cs="Arial"/>
                <w:sz w:val="14"/>
                <w:szCs w:val="14"/>
              </w:rPr>
              <w:t xml:space="preserve"> Tecnologías</w:t>
            </w:r>
            <w:r w:rsidR="00D502C4" w:rsidRPr="00D502C4">
              <w:rPr>
                <w:rFonts w:ascii="Montserrat" w:hAnsi="Montserrat" w:cs="Arial"/>
                <w:sz w:val="14"/>
                <w:szCs w:val="14"/>
              </w:rPr>
              <w:t xml:space="preserve"> de información y modelos alternativos</w:t>
            </w:r>
          </w:p>
          <w:p w14:paraId="65BD3860" w14:textId="77777777" w:rsidR="006B0CC1" w:rsidRDefault="006B0CC1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</w:t>
            </w:r>
            <w:r w:rsidR="00693601">
              <w:rPr>
                <w:rFonts w:ascii="Montserrat" w:hAnsi="Montserrat" w:cs="Arial"/>
                <w:sz w:val="14"/>
                <w:szCs w:val="14"/>
              </w:rPr>
              <w:t>5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>:</w:t>
            </w:r>
            <w:r w:rsidR="00D502C4" w:rsidRPr="00D502C4">
              <w:rPr>
                <w:rFonts w:ascii="Montserrat" w:hAnsi="Montserrat" w:cs="Arial"/>
                <w:sz w:val="14"/>
                <w:szCs w:val="14"/>
              </w:rPr>
              <w:t xml:space="preserve"> Teoría pedagógica y formación docente</w:t>
            </w:r>
          </w:p>
          <w:p w14:paraId="1AECFB7D" w14:textId="7D524AC5" w:rsidR="00853502" w:rsidRPr="00D502C4" w:rsidRDefault="00853502" w:rsidP="008F667C">
            <w:pPr>
              <w:rPr>
                <w:rFonts w:ascii="Montserrat" w:hAnsi="Montserrat" w:cs="Arial"/>
                <w:sz w:val="14"/>
                <w:szCs w:val="14"/>
              </w:rPr>
            </w:pPr>
            <w:r w:rsidRPr="007C71AA">
              <w:rPr>
                <w:rFonts w:ascii="Montserrat" w:hAnsi="Montserrat" w:cs="Arial"/>
                <w:sz w:val="14"/>
                <w:szCs w:val="14"/>
              </w:rPr>
              <w:t>Externo (indicar l</w:t>
            </w:r>
            <w:r w:rsidR="00D1426E">
              <w:rPr>
                <w:rFonts w:ascii="Montserrat" w:hAnsi="Montserrat" w:cs="Arial"/>
                <w:sz w:val="14"/>
                <w:szCs w:val="14"/>
              </w:rPr>
              <w:t>a</w:t>
            </w:r>
            <w:r w:rsidRPr="007C71AA">
              <w:rPr>
                <w:rFonts w:ascii="Montserrat" w:hAnsi="Montserrat" w:cs="Arial"/>
                <w:sz w:val="14"/>
                <w:szCs w:val="14"/>
              </w:rPr>
              <w:t xml:space="preserve"> institución</w:t>
            </w:r>
            <w:r w:rsidR="00E34658" w:rsidRPr="007C71AA">
              <w:rPr>
                <w:rFonts w:ascii="Montserrat" w:hAnsi="Montserrat" w:cs="Arial"/>
                <w:sz w:val="14"/>
                <w:szCs w:val="14"/>
              </w:rPr>
              <w:t xml:space="preserve"> de procedencia</w:t>
            </w:r>
            <w:r w:rsidRPr="007C71AA">
              <w:rPr>
                <w:rFonts w:ascii="Montserrat" w:hAnsi="Montserrat" w:cs="Arial"/>
                <w:sz w:val="14"/>
                <w:szCs w:val="14"/>
              </w:rPr>
              <w:t>)</w:t>
            </w:r>
          </w:p>
        </w:tc>
      </w:tr>
    </w:tbl>
    <w:p w14:paraId="4FA2F581" w14:textId="6EAF077F" w:rsidR="5DCA9430" w:rsidRDefault="5DCA9430"/>
    <w:tbl>
      <w:tblPr>
        <w:tblStyle w:val="Tablaconcuadrcula"/>
        <w:tblpPr w:leftFromText="141" w:rightFromText="141" w:vertAnchor="page" w:horzAnchor="margin" w:tblpXSpec="center" w:tblpY="12084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26"/>
        <w:gridCol w:w="2267"/>
        <w:gridCol w:w="426"/>
        <w:gridCol w:w="2693"/>
      </w:tblGrid>
      <w:tr w:rsidR="00D1426E" w:rsidRPr="00821078" w14:paraId="0FAC0DA6" w14:textId="77777777" w:rsidTr="5DCA9430">
        <w:trPr>
          <w:trHeight w:val="280"/>
        </w:trPr>
        <w:tc>
          <w:tcPr>
            <w:tcW w:w="2835" w:type="dxa"/>
            <w:vAlign w:val="center"/>
          </w:tcPr>
          <w:p w14:paraId="3581E69F" w14:textId="77777777" w:rsidR="00D1426E" w:rsidRPr="00821078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426" w:type="dxa"/>
            <w:vAlign w:val="center"/>
          </w:tcPr>
          <w:p w14:paraId="537925F2" w14:textId="77777777" w:rsidR="00D1426E" w:rsidRPr="00821078" w:rsidRDefault="00D1426E" w:rsidP="00D1426E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267" w:type="dxa"/>
            <w:vAlign w:val="center"/>
          </w:tcPr>
          <w:p w14:paraId="69B199FD" w14:textId="77777777" w:rsidR="00D1426E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 t e n t a m e n t e</w:t>
            </w:r>
          </w:p>
          <w:p w14:paraId="5D6D8063" w14:textId="77777777" w:rsidR="00D1426E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4CE32B02" w14:textId="77777777" w:rsidR="00D1426E" w:rsidRPr="00821078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426" w:type="dxa"/>
          </w:tcPr>
          <w:p w14:paraId="41F5CBC9" w14:textId="77777777" w:rsidR="00D1426E" w:rsidRPr="00495E9B" w:rsidRDefault="00D1426E" w:rsidP="00D1426E">
            <w:pPr>
              <w:ind w:left="32" w:hanging="32"/>
              <w:rPr>
                <w:rFonts w:ascii="Montserrat" w:eastAsia="Times New Roman" w:hAnsi="Montserrat" w:cs="Arial"/>
                <w:sz w:val="16"/>
                <w:szCs w:val="16"/>
                <w:lang w:eastAsia="es-ES"/>
              </w:rPr>
            </w:pPr>
          </w:p>
        </w:tc>
        <w:tc>
          <w:tcPr>
            <w:tcW w:w="2693" w:type="dxa"/>
          </w:tcPr>
          <w:p w14:paraId="0D97B29E" w14:textId="77777777" w:rsidR="00D1426E" w:rsidRPr="00495E9B" w:rsidRDefault="00D1426E" w:rsidP="00D1426E">
            <w:pPr>
              <w:ind w:left="32" w:hanging="32"/>
              <w:rPr>
                <w:rFonts w:ascii="Montserrat" w:eastAsia="Times New Roman" w:hAnsi="Montserrat" w:cs="Arial"/>
                <w:sz w:val="16"/>
                <w:szCs w:val="16"/>
                <w:lang w:eastAsia="es-ES"/>
              </w:rPr>
            </w:pPr>
          </w:p>
        </w:tc>
      </w:tr>
      <w:tr w:rsidR="00D1426E" w:rsidRPr="00821078" w14:paraId="6CD5DDD5" w14:textId="77777777" w:rsidTr="5DCA9430">
        <w:trPr>
          <w:trHeight w:val="386"/>
        </w:trPr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56946043" w14:textId="77777777" w:rsidR="00D1426E" w:rsidRPr="00821078" w:rsidRDefault="00D1426E" w:rsidP="00D1426E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426" w:type="dxa"/>
            <w:vAlign w:val="center"/>
          </w:tcPr>
          <w:p w14:paraId="153DC4B5" w14:textId="77777777" w:rsidR="00D1426E" w:rsidRPr="00821078" w:rsidRDefault="00D1426E" w:rsidP="00D1426E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267" w:type="dxa"/>
            <w:tcBorders>
              <w:bottom w:val="single" w:sz="4" w:space="0" w:color="auto"/>
            </w:tcBorders>
            <w:vAlign w:val="center"/>
          </w:tcPr>
          <w:p w14:paraId="7DB00979" w14:textId="77777777" w:rsidR="00D1426E" w:rsidRPr="00821078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426" w:type="dxa"/>
          </w:tcPr>
          <w:p w14:paraId="65687039" w14:textId="77777777" w:rsidR="00D1426E" w:rsidRPr="00821078" w:rsidRDefault="00D1426E" w:rsidP="00D1426E">
            <w:pPr>
              <w:ind w:left="175" w:firstLine="33"/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2A631EA" w14:textId="77777777" w:rsidR="00D1426E" w:rsidRPr="00821078" w:rsidRDefault="00D1426E" w:rsidP="00D1426E">
            <w:pPr>
              <w:ind w:left="175" w:firstLine="33"/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</w:tr>
      <w:tr w:rsidR="00D1426E" w:rsidRPr="00821078" w14:paraId="3632B166" w14:textId="77777777" w:rsidTr="5DCA9430"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3AC3015" w14:textId="77777777" w:rsidR="00D1426E" w:rsidRPr="00821078" w:rsidRDefault="00D1426E" w:rsidP="00D1426E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Nombre y firma del</w:t>
            </w: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 xml:space="preserve"> asesor/a</w:t>
            </w:r>
          </w:p>
        </w:tc>
        <w:tc>
          <w:tcPr>
            <w:tcW w:w="426" w:type="dxa"/>
            <w:vAlign w:val="center"/>
          </w:tcPr>
          <w:p w14:paraId="5FBD91A2" w14:textId="77777777" w:rsidR="00D1426E" w:rsidRPr="00821078" w:rsidRDefault="00D1426E" w:rsidP="00D1426E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267" w:type="dxa"/>
            <w:tcBorders>
              <w:top w:val="single" w:sz="4" w:space="0" w:color="auto"/>
            </w:tcBorders>
            <w:vAlign w:val="center"/>
          </w:tcPr>
          <w:p w14:paraId="0688E54C" w14:textId="77777777" w:rsidR="00D1426E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Use sólo en caso de haber otro/a</w:t>
            </w:r>
          </w:p>
          <w:p w14:paraId="4CD1483C" w14:textId="77777777" w:rsidR="00D1426E" w:rsidRPr="00821078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asesor/a</w:t>
            </w:r>
          </w:p>
        </w:tc>
        <w:tc>
          <w:tcPr>
            <w:tcW w:w="426" w:type="dxa"/>
          </w:tcPr>
          <w:p w14:paraId="13CD0569" w14:textId="77777777" w:rsidR="00D1426E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3B5537EE" w14:textId="77777777" w:rsidR="00D1426E" w:rsidRPr="00821078" w:rsidRDefault="00D1426E" w:rsidP="00D1426E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4F4F746F" w14:textId="77777777" w:rsidR="00D1426E" w:rsidRDefault="00D1426E" w:rsidP="00D1426E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Nombre y firma del asesorado/a</w:t>
            </w:r>
          </w:p>
        </w:tc>
      </w:tr>
    </w:tbl>
    <w:p w14:paraId="2096DD9B" w14:textId="77777777" w:rsidR="00D070DE" w:rsidRDefault="00D070D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2A6F4740" w14:textId="77777777" w:rsidR="00D070DE" w:rsidRDefault="00D070D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3451E35F" w14:textId="77777777" w:rsidR="00D070DE" w:rsidRDefault="00D070D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5261C1C3" w14:textId="77777777" w:rsidR="00D64EB0" w:rsidRDefault="00D64EB0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16629B4B" w14:textId="77777777" w:rsidR="0027708E" w:rsidRDefault="0027708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06A89E9F" w14:textId="77777777" w:rsidR="0027708E" w:rsidRDefault="0027708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7E3AFA23" w14:textId="77777777" w:rsidR="0027708E" w:rsidRDefault="0027708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51BFA64F" w14:textId="77777777" w:rsidR="0027708E" w:rsidRDefault="0027708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375601AC" w14:textId="6B12FC31" w:rsidR="002353CB" w:rsidRPr="00F8150F" w:rsidRDefault="00D070DE" w:rsidP="00792A95">
      <w:pPr>
        <w:spacing w:after="0"/>
        <w:rPr>
          <w:rFonts w:ascii="Montserrat" w:eastAsia="Times New Roman" w:hAnsi="Montserrat" w:cs="Arial"/>
          <w:sz w:val="20"/>
          <w:szCs w:val="20"/>
          <w:lang w:eastAsia="es-ES"/>
        </w:rPr>
      </w:pPr>
      <w:proofErr w:type="spellStart"/>
      <w:r>
        <w:rPr>
          <w:rFonts w:ascii="Montserrat" w:eastAsia="Times New Roman" w:hAnsi="Montserrat" w:cs="Arial"/>
          <w:sz w:val="18"/>
          <w:szCs w:val="18"/>
          <w:lang w:eastAsia="es-ES"/>
        </w:rPr>
        <w:t>Ccp</w:t>
      </w:r>
      <w:proofErr w:type="spellEnd"/>
      <w:r>
        <w:rPr>
          <w:rFonts w:ascii="Montserrat" w:eastAsia="Times New Roman" w:hAnsi="Montserrat" w:cs="Arial"/>
          <w:sz w:val="18"/>
          <w:szCs w:val="18"/>
          <w:lang w:eastAsia="es-ES"/>
        </w:rPr>
        <w:t xml:space="preserve">. </w:t>
      </w:r>
      <w:r w:rsidR="00FD2382">
        <w:rPr>
          <w:rFonts w:ascii="Montserrat" w:eastAsia="Times New Roman" w:hAnsi="Montserrat" w:cs="Arial"/>
          <w:sz w:val="18"/>
          <w:szCs w:val="18"/>
          <w:lang w:eastAsia="es-ES"/>
        </w:rPr>
        <w:t>A</w:t>
      </w:r>
      <w:r w:rsidR="002353CB">
        <w:rPr>
          <w:rFonts w:ascii="Montserrat" w:eastAsia="Times New Roman" w:hAnsi="Montserrat" w:cs="Arial"/>
          <w:sz w:val="18"/>
          <w:szCs w:val="18"/>
          <w:lang w:eastAsia="es-ES"/>
        </w:rPr>
        <w:t>sesorado</w:t>
      </w:r>
      <w:r>
        <w:rPr>
          <w:rFonts w:ascii="Montserrat" w:eastAsia="Times New Roman" w:hAnsi="Montserrat" w:cs="Arial"/>
          <w:sz w:val="18"/>
          <w:szCs w:val="18"/>
          <w:lang w:eastAsia="es-ES"/>
        </w:rPr>
        <w:t>/a</w:t>
      </w:r>
      <w:bookmarkEnd w:id="0"/>
    </w:p>
    <w:sectPr w:rsidR="002353CB" w:rsidRPr="00F8150F" w:rsidSect="004E3AF9">
      <w:headerReference w:type="default" r:id="rId11"/>
      <w:footerReference w:type="default" r:id="rId12"/>
      <w:pgSz w:w="12240" w:h="15840" w:code="1"/>
      <w:pgMar w:top="426" w:right="1185" w:bottom="1276" w:left="1276" w:header="425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BB87" w14:textId="77777777" w:rsidR="0078409C" w:rsidRDefault="0078409C" w:rsidP="00656C6C">
      <w:pPr>
        <w:spacing w:after="0" w:line="240" w:lineRule="auto"/>
      </w:pPr>
      <w:r>
        <w:separator/>
      </w:r>
    </w:p>
  </w:endnote>
  <w:endnote w:type="continuationSeparator" w:id="0">
    <w:p w14:paraId="0B7E19A9" w14:textId="77777777" w:rsidR="0078409C" w:rsidRDefault="0078409C" w:rsidP="00656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3E0A" w14:textId="2EE218FE" w:rsidR="00F8150F" w:rsidRDefault="00F8150F" w:rsidP="00F8150F">
    <w:pPr>
      <w:pStyle w:val="Piedepgina"/>
    </w:pPr>
  </w:p>
  <w:p w14:paraId="25542E8F" w14:textId="5D526014" w:rsidR="00F8150F" w:rsidRPr="00F8150F" w:rsidRDefault="00F8150F" w:rsidP="00F815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CA943" w14:textId="77777777" w:rsidR="0078409C" w:rsidRDefault="0078409C" w:rsidP="00656C6C">
      <w:pPr>
        <w:spacing w:after="0" w:line="240" w:lineRule="auto"/>
      </w:pPr>
      <w:r>
        <w:separator/>
      </w:r>
    </w:p>
  </w:footnote>
  <w:footnote w:type="continuationSeparator" w:id="0">
    <w:p w14:paraId="469EFA17" w14:textId="77777777" w:rsidR="0078409C" w:rsidRDefault="0078409C" w:rsidP="00656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9D62" w14:textId="63872ABD" w:rsidR="004E3AF9" w:rsidRDefault="004E3AF9" w:rsidP="0052593F">
    <w:pPr>
      <w:pStyle w:val="Encabezado"/>
      <w:jc w:val="center"/>
      <w:rPr>
        <w:sz w:val="20"/>
        <w:szCs w:val="20"/>
      </w:rPr>
    </w:pPr>
    <w:r w:rsidRPr="00AC64EE">
      <w:rPr>
        <w:rFonts w:ascii="Arial" w:hAnsi="Arial" w:cs="Arial"/>
        <w:noProof/>
        <w:lang w:val="en-US"/>
      </w:rPr>
      <w:drawing>
        <wp:anchor distT="0" distB="0" distL="114300" distR="114300" simplePos="0" relativeHeight="251658752" behindDoc="0" locked="0" layoutInCell="1" allowOverlap="1" wp14:anchorId="07A6E9D5" wp14:editId="28D22D8C">
          <wp:simplePos x="0" y="0"/>
          <wp:positionH relativeFrom="column">
            <wp:posOffset>-12700</wp:posOffset>
          </wp:positionH>
          <wp:positionV relativeFrom="paragraph">
            <wp:posOffset>-30797</wp:posOffset>
          </wp:positionV>
          <wp:extent cx="1122045" cy="924560"/>
          <wp:effectExtent l="0" t="0" r="1905" b="8890"/>
          <wp:wrapNone/>
          <wp:docPr id="54280028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722543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924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A47EF9" w14:textId="77777777" w:rsidR="004E3AF9" w:rsidRDefault="004E3AF9" w:rsidP="0052593F">
    <w:pPr>
      <w:pStyle w:val="Encabezado"/>
      <w:jc w:val="center"/>
      <w:rPr>
        <w:sz w:val="20"/>
        <w:szCs w:val="20"/>
      </w:rPr>
    </w:pPr>
  </w:p>
  <w:p w14:paraId="0ECBD18D" w14:textId="7D55E6E0" w:rsidR="0052593F" w:rsidRPr="00227EB6" w:rsidRDefault="0052593F" w:rsidP="0052593F">
    <w:pPr>
      <w:pStyle w:val="Encabezado"/>
      <w:jc w:val="center"/>
      <w:rPr>
        <w:sz w:val="20"/>
        <w:szCs w:val="20"/>
      </w:rPr>
    </w:pPr>
    <w:r>
      <w:rPr>
        <w:sz w:val="20"/>
        <w:szCs w:val="20"/>
      </w:rPr>
      <w:t>ÁREA ACADÉMICA 1. POLÍTICA EDUCATIVA, PROCESOS INSTITUCIONALES Y GESTIÓN</w:t>
    </w:r>
  </w:p>
  <w:p w14:paraId="3C32B509" w14:textId="77777777" w:rsidR="0052593F" w:rsidRPr="00227EB6" w:rsidRDefault="0052593F" w:rsidP="0052593F">
    <w:pPr>
      <w:pStyle w:val="Encabezado"/>
      <w:jc w:val="center"/>
      <w:rPr>
        <w:sz w:val="20"/>
        <w:szCs w:val="20"/>
      </w:rPr>
    </w:pPr>
    <w:r w:rsidRPr="00227EB6">
      <w:rPr>
        <w:sz w:val="20"/>
        <w:szCs w:val="20"/>
      </w:rPr>
      <w:t>LICENCIATURA EN ADMINISTRACIÓN EDUCATIVA</w:t>
    </w:r>
  </w:p>
  <w:p w14:paraId="0057F78F" w14:textId="77777777" w:rsidR="0052593F" w:rsidRDefault="0052593F" w:rsidP="0052593F">
    <w:pPr>
      <w:pStyle w:val="Encabezado"/>
      <w:jc w:val="center"/>
      <w:rPr>
        <w:sz w:val="20"/>
        <w:szCs w:val="20"/>
      </w:rPr>
    </w:pPr>
    <w:r w:rsidRPr="00227EB6">
      <w:rPr>
        <w:sz w:val="20"/>
        <w:szCs w:val="20"/>
      </w:rPr>
      <w:t>COMISIÓN DE TITULACIÓN</w:t>
    </w:r>
  </w:p>
  <w:p w14:paraId="26614ED5" w14:textId="788CC85A" w:rsidR="00F8150F" w:rsidRDefault="00F8150F" w:rsidP="00646BEE">
    <w:pPr>
      <w:pStyle w:val="Encabezado"/>
      <w:tabs>
        <w:tab w:val="clear" w:pos="4419"/>
        <w:tab w:val="clear" w:pos="8838"/>
        <w:tab w:val="left" w:pos="1125"/>
        <w:tab w:val="left" w:pos="81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F1361"/>
    <w:multiLevelType w:val="hybridMultilevel"/>
    <w:tmpl w:val="4956C9D0"/>
    <w:lvl w:ilvl="0" w:tplc="97B8DF62">
      <w:start w:val="18"/>
      <w:numFmt w:val="bullet"/>
      <w:lvlText w:val="-"/>
      <w:lvlJc w:val="left"/>
      <w:pPr>
        <w:ind w:left="720" w:hanging="360"/>
      </w:pPr>
      <w:rPr>
        <w:rFonts w:ascii="Montserrat" w:eastAsia="Calibri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B2D6C"/>
    <w:multiLevelType w:val="hybridMultilevel"/>
    <w:tmpl w:val="F5B6FD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11A1A"/>
    <w:multiLevelType w:val="hybridMultilevel"/>
    <w:tmpl w:val="13AE77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726429">
    <w:abstractNumId w:val="2"/>
  </w:num>
  <w:num w:numId="2" w16cid:durableId="2090420155">
    <w:abstractNumId w:val="0"/>
  </w:num>
  <w:num w:numId="3" w16cid:durableId="472912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E4"/>
    <w:rsid w:val="000043B6"/>
    <w:rsid w:val="000136DC"/>
    <w:rsid w:val="00022F6E"/>
    <w:rsid w:val="000334A4"/>
    <w:rsid w:val="000432C8"/>
    <w:rsid w:val="000448F5"/>
    <w:rsid w:val="00057FB9"/>
    <w:rsid w:val="000805A8"/>
    <w:rsid w:val="00080C1E"/>
    <w:rsid w:val="00082B2E"/>
    <w:rsid w:val="0009181D"/>
    <w:rsid w:val="000A12A6"/>
    <w:rsid w:val="000D0E19"/>
    <w:rsid w:val="000E20B3"/>
    <w:rsid w:val="000E766E"/>
    <w:rsid w:val="000F0277"/>
    <w:rsid w:val="000F6766"/>
    <w:rsid w:val="00102579"/>
    <w:rsid w:val="00103B97"/>
    <w:rsid w:val="0011432A"/>
    <w:rsid w:val="00122F60"/>
    <w:rsid w:val="00150842"/>
    <w:rsid w:val="001601B6"/>
    <w:rsid w:val="00160ED5"/>
    <w:rsid w:val="001A799D"/>
    <w:rsid w:val="001D129E"/>
    <w:rsid w:val="001F0934"/>
    <w:rsid w:val="001F6BB2"/>
    <w:rsid w:val="00207B1B"/>
    <w:rsid w:val="00215427"/>
    <w:rsid w:val="002174B5"/>
    <w:rsid w:val="00223304"/>
    <w:rsid w:val="00232E76"/>
    <w:rsid w:val="002353CB"/>
    <w:rsid w:val="002672FD"/>
    <w:rsid w:val="00274B3B"/>
    <w:rsid w:val="0027708E"/>
    <w:rsid w:val="002C02CB"/>
    <w:rsid w:val="002D022D"/>
    <w:rsid w:val="002D0DD9"/>
    <w:rsid w:val="00324B54"/>
    <w:rsid w:val="00353F4D"/>
    <w:rsid w:val="00355754"/>
    <w:rsid w:val="003639EA"/>
    <w:rsid w:val="00363FCB"/>
    <w:rsid w:val="0037500A"/>
    <w:rsid w:val="00384F0E"/>
    <w:rsid w:val="003901BC"/>
    <w:rsid w:val="003A0E08"/>
    <w:rsid w:val="003A2C6B"/>
    <w:rsid w:val="003A2D7A"/>
    <w:rsid w:val="003A6B05"/>
    <w:rsid w:val="003A7922"/>
    <w:rsid w:val="003B29CF"/>
    <w:rsid w:val="003B7261"/>
    <w:rsid w:val="003B7C9F"/>
    <w:rsid w:val="003C05A7"/>
    <w:rsid w:val="003C62DB"/>
    <w:rsid w:val="003D2620"/>
    <w:rsid w:val="003D57E1"/>
    <w:rsid w:val="003E74E5"/>
    <w:rsid w:val="003F6364"/>
    <w:rsid w:val="00402519"/>
    <w:rsid w:val="00413DB1"/>
    <w:rsid w:val="004142A9"/>
    <w:rsid w:val="00427348"/>
    <w:rsid w:val="0043764A"/>
    <w:rsid w:val="00444324"/>
    <w:rsid w:val="004578CD"/>
    <w:rsid w:val="00457CF2"/>
    <w:rsid w:val="00465F0F"/>
    <w:rsid w:val="004666FA"/>
    <w:rsid w:val="00472D48"/>
    <w:rsid w:val="004756CE"/>
    <w:rsid w:val="00477542"/>
    <w:rsid w:val="00484960"/>
    <w:rsid w:val="00485FFB"/>
    <w:rsid w:val="00495E9B"/>
    <w:rsid w:val="004A110F"/>
    <w:rsid w:val="004A4B74"/>
    <w:rsid w:val="004B2EB6"/>
    <w:rsid w:val="004B47CA"/>
    <w:rsid w:val="004C2D5D"/>
    <w:rsid w:val="004E000C"/>
    <w:rsid w:val="004E3AF9"/>
    <w:rsid w:val="004E5C6A"/>
    <w:rsid w:val="004F7250"/>
    <w:rsid w:val="00521227"/>
    <w:rsid w:val="0052593F"/>
    <w:rsid w:val="005314D1"/>
    <w:rsid w:val="005337CE"/>
    <w:rsid w:val="005419C7"/>
    <w:rsid w:val="00541DEF"/>
    <w:rsid w:val="00545907"/>
    <w:rsid w:val="00565400"/>
    <w:rsid w:val="00567503"/>
    <w:rsid w:val="00597391"/>
    <w:rsid w:val="005A5FD5"/>
    <w:rsid w:val="005A6917"/>
    <w:rsid w:val="005C0070"/>
    <w:rsid w:val="005C3814"/>
    <w:rsid w:val="005C6106"/>
    <w:rsid w:val="005E48FF"/>
    <w:rsid w:val="005E55DF"/>
    <w:rsid w:val="006010D4"/>
    <w:rsid w:val="00607779"/>
    <w:rsid w:val="00626926"/>
    <w:rsid w:val="00634AD5"/>
    <w:rsid w:val="00634E14"/>
    <w:rsid w:val="00645D36"/>
    <w:rsid w:val="00646BEE"/>
    <w:rsid w:val="006554C0"/>
    <w:rsid w:val="00656C6C"/>
    <w:rsid w:val="00663848"/>
    <w:rsid w:val="0067754E"/>
    <w:rsid w:val="006834F8"/>
    <w:rsid w:val="0069079D"/>
    <w:rsid w:val="00693601"/>
    <w:rsid w:val="006A24E8"/>
    <w:rsid w:val="006A4571"/>
    <w:rsid w:val="006B0CC1"/>
    <w:rsid w:val="006C6C01"/>
    <w:rsid w:val="006D19DA"/>
    <w:rsid w:val="006D46FE"/>
    <w:rsid w:val="006E1A50"/>
    <w:rsid w:val="006E1F54"/>
    <w:rsid w:val="006F3DE5"/>
    <w:rsid w:val="00703561"/>
    <w:rsid w:val="007047B9"/>
    <w:rsid w:val="00705307"/>
    <w:rsid w:val="007110E4"/>
    <w:rsid w:val="0071394E"/>
    <w:rsid w:val="00743AD1"/>
    <w:rsid w:val="00762307"/>
    <w:rsid w:val="0077471E"/>
    <w:rsid w:val="0078409C"/>
    <w:rsid w:val="00792A95"/>
    <w:rsid w:val="007C71AA"/>
    <w:rsid w:val="007D0B75"/>
    <w:rsid w:val="007D664C"/>
    <w:rsid w:val="007E778C"/>
    <w:rsid w:val="007F424B"/>
    <w:rsid w:val="007F5E86"/>
    <w:rsid w:val="00801EA2"/>
    <w:rsid w:val="0081437E"/>
    <w:rsid w:val="00821078"/>
    <w:rsid w:val="008226D0"/>
    <w:rsid w:val="00822E6C"/>
    <w:rsid w:val="00825268"/>
    <w:rsid w:val="00830403"/>
    <w:rsid w:val="008310FA"/>
    <w:rsid w:val="008330B5"/>
    <w:rsid w:val="00842325"/>
    <w:rsid w:val="00845493"/>
    <w:rsid w:val="008461D1"/>
    <w:rsid w:val="00846A31"/>
    <w:rsid w:val="00846C27"/>
    <w:rsid w:val="00853502"/>
    <w:rsid w:val="008630D0"/>
    <w:rsid w:val="008758BB"/>
    <w:rsid w:val="00875D4B"/>
    <w:rsid w:val="008802CB"/>
    <w:rsid w:val="0088047C"/>
    <w:rsid w:val="00891EC8"/>
    <w:rsid w:val="0089640A"/>
    <w:rsid w:val="008A1DD6"/>
    <w:rsid w:val="008A5969"/>
    <w:rsid w:val="008A6BB8"/>
    <w:rsid w:val="008C60C5"/>
    <w:rsid w:val="008C6F64"/>
    <w:rsid w:val="008D35A1"/>
    <w:rsid w:val="008D7B2C"/>
    <w:rsid w:val="008E48A4"/>
    <w:rsid w:val="009121DF"/>
    <w:rsid w:val="0091278C"/>
    <w:rsid w:val="00912B0F"/>
    <w:rsid w:val="00916609"/>
    <w:rsid w:val="00920259"/>
    <w:rsid w:val="00920CFB"/>
    <w:rsid w:val="00935C68"/>
    <w:rsid w:val="0094156A"/>
    <w:rsid w:val="00946538"/>
    <w:rsid w:val="00973291"/>
    <w:rsid w:val="00985B50"/>
    <w:rsid w:val="00990470"/>
    <w:rsid w:val="00993747"/>
    <w:rsid w:val="009A6A55"/>
    <w:rsid w:val="009B19A6"/>
    <w:rsid w:val="009B5C81"/>
    <w:rsid w:val="009D483A"/>
    <w:rsid w:val="009E1A66"/>
    <w:rsid w:val="009F29E9"/>
    <w:rsid w:val="009F2FF1"/>
    <w:rsid w:val="00A10F86"/>
    <w:rsid w:val="00A14F8D"/>
    <w:rsid w:val="00A15DF4"/>
    <w:rsid w:val="00A168DD"/>
    <w:rsid w:val="00A16CC7"/>
    <w:rsid w:val="00A176DC"/>
    <w:rsid w:val="00A2635D"/>
    <w:rsid w:val="00A317BE"/>
    <w:rsid w:val="00A326A4"/>
    <w:rsid w:val="00A52B03"/>
    <w:rsid w:val="00A55805"/>
    <w:rsid w:val="00A75258"/>
    <w:rsid w:val="00A83DD6"/>
    <w:rsid w:val="00A841E2"/>
    <w:rsid w:val="00A85E4D"/>
    <w:rsid w:val="00A918BF"/>
    <w:rsid w:val="00A94E45"/>
    <w:rsid w:val="00AB0875"/>
    <w:rsid w:val="00AC615D"/>
    <w:rsid w:val="00AE1694"/>
    <w:rsid w:val="00AE2FE9"/>
    <w:rsid w:val="00AE44AF"/>
    <w:rsid w:val="00AF6A0C"/>
    <w:rsid w:val="00AF6CA4"/>
    <w:rsid w:val="00B05B79"/>
    <w:rsid w:val="00B11DA6"/>
    <w:rsid w:val="00B12E83"/>
    <w:rsid w:val="00B234F7"/>
    <w:rsid w:val="00B23A13"/>
    <w:rsid w:val="00B27F53"/>
    <w:rsid w:val="00B3238B"/>
    <w:rsid w:val="00B34B4C"/>
    <w:rsid w:val="00B401AA"/>
    <w:rsid w:val="00B6244F"/>
    <w:rsid w:val="00B64930"/>
    <w:rsid w:val="00B64CEE"/>
    <w:rsid w:val="00B66CD0"/>
    <w:rsid w:val="00B75B92"/>
    <w:rsid w:val="00BA0BED"/>
    <w:rsid w:val="00BA330A"/>
    <w:rsid w:val="00BD0675"/>
    <w:rsid w:val="00BD6630"/>
    <w:rsid w:val="00C00A09"/>
    <w:rsid w:val="00C02E7D"/>
    <w:rsid w:val="00C04518"/>
    <w:rsid w:val="00C0795C"/>
    <w:rsid w:val="00C12C8E"/>
    <w:rsid w:val="00C20469"/>
    <w:rsid w:val="00C20E3E"/>
    <w:rsid w:val="00C21610"/>
    <w:rsid w:val="00C22E8D"/>
    <w:rsid w:val="00C26069"/>
    <w:rsid w:val="00C36BA9"/>
    <w:rsid w:val="00C40422"/>
    <w:rsid w:val="00C47E48"/>
    <w:rsid w:val="00C61989"/>
    <w:rsid w:val="00C62151"/>
    <w:rsid w:val="00C621ED"/>
    <w:rsid w:val="00C7063D"/>
    <w:rsid w:val="00C7503E"/>
    <w:rsid w:val="00C94D93"/>
    <w:rsid w:val="00CD026C"/>
    <w:rsid w:val="00CD3EA7"/>
    <w:rsid w:val="00D02FDD"/>
    <w:rsid w:val="00D070DE"/>
    <w:rsid w:val="00D13A1F"/>
    <w:rsid w:val="00D1426E"/>
    <w:rsid w:val="00D179D0"/>
    <w:rsid w:val="00D30F52"/>
    <w:rsid w:val="00D3475D"/>
    <w:rsid w:val="00D502C4"/>
    <w:rsid w:val="00D5496A"/>
    <w:rsid w:val="00D57DA1"/>
    <w:rsid w:val="00D64EB0"/>
    <w:rsid w:val="00D71D50"/>
    <w:rsid w:val="00D75B47"/>
    <w:rsid w:val="00D803F4"/>
    <w:rsid w:val="00D86A02"/>
    <w:rsid w:val="00D906D7"/>
    <w:rsid w:val="00DA1307"/>
    <w:rsid w:val="00DA68B6"/>
    <w:rsid w:val="00DB0573"/>
    <w:rsid w:val="00DB387E"/>
    <w:rsid w:val="00DB5D40"/>
    <w:rsid w:val="00DC0CB2"/>
    <w:rsid w:val="00DC489C"/>
    <w:rsid w:val="00DD761B"/>
    <w:rsid w:val="00DE3F7F"/>
    <w:rsid w:val="00E1402B"/>
    <w:rsid w:val="00E1466F"/>
    <w:rsid w:val="00E15944"/>
    <w:rsid w:val="00E27368"/>
    <w:rsid w:val="00E34658"/>
    <w:rsid w:val="00E545D9"/>
    <w:rsid w:val="00E62C1A"/>
    <w:rsid w:val="00E71208"/>
    <w:rsid w:val="00E75C72"/>
    <w:rsid w:val="00E80212"/>
    <w:rsid w:val="00E805BD"/>
    <w:rsid w:val="00EA1029"/>
    <w:rsid w:val="00EB268F"/>
    <w:rsid w:val="00EC36EC"/>
    <w:rsid w:val="00EC5470"/>
    <w:rsid w:val="00ED0943"/>
    <w:rsid w:val="00ED1A66"/>
    <w:rsid w:val="00ED7E4C"/>
    <w:rsid w:val="00EE1468"/>
    <w:rsid w:val="00EE55F3"/>
    <w:rsid w:val="00EE60CC"/>
    <w:rsid w:val="00EF104A"/>
    <w:rsid w:val="00EF4DC4"/>
    <w:rsid w:val="00F142D1"/>
    <w:rsid w:val="00F14A02"/>
    <w:rsid w:val="00F204F8"/>
    <w:rsid w:val="00F21381"/>
    <w:rsid w:val="00F2578D"/>
    <w:rsid w:val="00F36986"/>
    <w:rsid w:val="00F523E4"/>
    <w:rsid w:val="00F55D5C"/>
    <w:rsid w:val="00F57835"/>
    <w:rsid w:val="00F6206D"/>
    <w:rsid w:val="00F7673B"/>
    <w:rsid w:val="00F77C85"/>
    <w:rsid w:val="00F8150F"/>
    <w:rsid w:val="00FC33E3"/>
    <w:rsid w:val="00FC4823"/>
    <w:rsid w:val="00FC75E8"/>
    <w:rsid w:val="00FD2382"/>
    <w:rsid w:val="00FE60B1"/>
    <w:rsid w:val="00FF016A"/>
    <w:rsid w:val="00FF6203"/>
    <w:rsid w:val="11F99AA3"/>
    <w:rsid w:val="160B326F"/>
    <w:rsid w:val="295A555D"/>
    <w:rsid w:val="3EE4F258"/>
    <w:rsid w:val="5073BF8B"/>
    <w:rsid w:val="5DCA9430"/>
    <w:rsid w:val="64326B5D"/>
    <w:rsid w:val="66335D99"/>
    <w:rsid w:val="712E9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B5E9D"/>
  <w15:chartTrackingRefBased/>
  <w15:docId w15:val="{9F7619E9-952A-4C92-BBDC-3E3C4359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83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C6C"/>
  </w:style>
  <w:style w:type="paragraph" w:styleId="Piedepgina">
    <w:name w:val="footer"/>
    <w:basedOn w:val="Normal"/>
    <w:link w:val="Piedepgina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C6C"/>
  </w:style>
  <w:style w:type="table" w:styleId="Tablaconcuadrcula">
    <w:name w:val="Table Grid"/>
    <w:basedOn w:val="Tablanormal"/>
    <w:uiPriority w:val="39"/>
    <w:rsid w:val="00875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D4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05307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8A1DD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CD3EA7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7D664C"/>
    <w:pPr>
      <w:spacing w:after="0" w:line="240" w:lineRule="auto"/>
    </w:pPr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001\Documents\Plantillas%20personalizadas%20de%20Office\Formato%20de%20oficio%20202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F14541F24FC34D968C432FEFF53E70" ma:contentTypeVersion="11" ma:contentTypeDescription="Crear nuevo documento." ma:contentTypeScope="" ma:versionID="a82cbcdf118417ebacf6caa90f70aed7">
  <xsd:schema xmlns:xsd="http://www.w3.org/2001/XMLSchema" xmlns:xs="http://www.w3.org/2001/XMLSchema" xmlns:p="http://schemas.microsoft.com/office/2006/metadata/properties" xmlns:ns2="81b3f158-8f89-427c-97da-f8c2d270e5c9" xmlns:ns3="a4c9aa15-cb4f-41cd-9fc6-036e4a92045c" targetNamespace="http://schemas.microsoft.com/office/2006/metadata/properties" ma:root="true" ma:fieldsID="79e9a8661fa89a4a99904cbf93998ef1" ns2:_="" ns3:_="">
    <xsd:import namespace="81b3f158-8f89-427c-97da-f8c2d270e5c9"/>
    <xsd:import namespace="a4c9aa15-cb4f-41cd-9fc6-036e4a9204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f158-8f89-427c-97da-f8c2d270e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63413f4-e41b-4cc2-9983-12379ffa7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9aa15-cb4f-41cd-9fc6-036e4a9204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9f30ea-f543-44db-a955-1cb3fdf79979}" ma:internalName="TaxCatchAll" ma:showField="CatchAllData" ma:web="a4c9aa15-cb4f-41cd-9fc6-036e4a9204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c9aa15-cb4f-41cd-9fc6-036e4a92045c" xsi:nil="true"/>
    <lcf76f155ced4ddcb4097134ff3c332f xmlns="81b3f158-8f89-427c-97da-f8c2d270e5c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C4AE5-6ABA-45D8-905F-88B55CC60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f158-8f89-427c-97da-f8c2d270e5c9"/>
    <ds:schemaRef ds:uri="a4c9aa15-cb4f-41cd-9fc6-036e4a9204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234BAC-BDAC-4C4D-80B1-F29A5815FA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8203A0-D3D8-4C9D-B664-E1BA89A9F80A}">
  <ds:schemaRefs>
    <ds:schemaRef ds:uri="http://schemas.microsoft.com/office/2006/metadata/properties"/>
    <ds:schemaRef ds:uri="http://schemas.microsoft.com/office/infopath/2007/PartnerControls"/>
    <ds:schemaRef ds:uri="a4c9aa15-cb4f-41cd-9fc6-036e4a92045c"/>
    <ds:schemaRef ds:uri="81b3f158-8f89-427c-97da-f8c2d270e5c9"/>
  </ds:schemaRefs>
</ds:datastoreItem>
</file>

<file path=customXml/itemProps4.xml><?xml version="1.0" encoding="utf-8"?>
<ds:datastoreItem xmlns:ds="http://schemas.openxmlformats.org/officeDocument/2006/customXml" ds:itemID="{1DD1317E-813B-40C4-9E47-CA5025081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oficio 2020</Template>
  <TotalTime>2</TotalTime>
  <Pages>1</Pages>
  <Words>318</Words>
  <Characters>1646</Characters>
  <Application>Microsoft Office Word</Application>
  <DocSecurity>0</DocSecurity>
  <Lines>96</Lines>
  <Paragraphs>42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001</dc:creator>
  <cp:keywords/>
  <dc:description/>
  <cp:lastModifiedBy>Heidi Adan</cp:lastModifiedBy>
  <cp:revision>11</cp:revision>
  <cp:lastPrinted>2020-01-17T20:45:00Z</cp:lastPrinted>
  <dcterms:created xsi:type="dcterms:W3CDTF">2025-04-03T01:21:00Z</dcterms:created>
  <dcterms:modified xsi:type="dcterms:W3CDTF">2026-03-24T16:28:00Z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0x0101007AF14541F24FC34D968C432FEFF53E70</vt:lpwstr>
  </property>
  <property fmtid="{D5CDD505-2E9C-101B-9397-08002B2CF9AE}" pid="3" name="MediaServiceImageTags">
    <vt:lpwstr/>
  </property>
</Properties>
</file>
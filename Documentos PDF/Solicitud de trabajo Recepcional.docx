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5EA3" w14:textId="77777777" w:rsidR="00F21381" w:rsidRPr="00BE5CF1" w:rsidRDefault="00F21381" w:rsidP="00C61989">
      <w:pPr>
        <w:pStyle w:val="Sinespaciado"/>
        <w:jc w:val="center"/>
        <w:rPr>
          <w:rFonts w:ascii="Noto Sans" w:hAnsi="Noto Sans"/>
          <w:b/>
          <w:bCs/>
          <w:sz w:val="18"/>
          <w:szCs w:val="18"/>
          <w:lang w:eastAsia="es-ES"/>
        </w:rPr>
      </w:pPr>
    </w:p>
    <w:p w14:paraId="63915E89" w14:textId="77777777" w:rsidR="007A7CA3" w:rsidRPr="00BE5CF1" w:rsidRDefault="007A7CA3" w:rsidP="00C61989">
      <w:pPr>
        <w:pStyle w:val="Sinespaciado"/>
        <w:jc w:val="center"/>
        <w:rPr>
          <w:rFonts w:ascii="Noto Sans" w:hAnsi="Noto Sans"/>
          <w:b/>
          <w:bCs/>
          <w:sz w:val="18"/>
          <w:szCs w:val="18"/>
          <w:lang w:eastAsia="es-ES"/>
        </w:rPr>
      </w:pPr>
    </w:p>
    <w:p w14:paraId="666EA93F" w14:textId="4C513CAC" w:rsidR="00C61989" w:rsidRPr="00BE5CF1" w:rsidRDefault="00AB0875" w:rsidP="00C61989">
      <w:pPr>
        <w:pStyle w:val="Sinespaciado"/>
        <w:jc w:val="center"/>
        <w:rPr>
          <w:rFonts w:ascii="Noto Sans" w:hAnsi="Noto Sans"/>
          <w:b/>
          <w:bCs/>
          <w:sz w:val="18"/>
          <w:szCs w:val="18"/>
          <w:lang w:eastAsia="es-ES"/>
        </w:rPr>
      </w:pPr>
      <w:r w:rsidRPr="00BE5CF1">
        <w:rPr>
          <w:rFonts w:ascii="Noto Sans" w:hAnsi="Noto Sans"/>
          <w:b/>
          <w:bCs/>
          <w:sz w:val="18"/>
          <w:szCs w:val="18"/>
          <w:lang w:eastAsia="es-ES"/>
        </w:rPr>
        <w:t xml:space="preserve">SOLICITUD DE REGISTRO DE TRABAJO </w:t>
      </w:r>
      <w:r w:rsidR="00B23A13" w:rsidRPr="00BE5CF1">
        <w:rPr>
          <w:rFonts w:ascii="Noto Sans" w:hAnsi="Noto Sans"/>
          <w:b/>
          <w:bCs/>
          <w:sz w:val="18"/>
          <w:szCs w:val="18"/>
          <w:lang w:eastAsia="es-ES"/>
        </w:rPr>
        <w:t>DE TITULACIÓN</w:t>
      </w:r>
    </w:p>
    <w:p w14:paraId="177B1090" w14:textId="0F771509" w:rsidR="00AB0875" w:rsidRPr="00BE5CF1" w:rsidRDefault="00AB0875" w:rsidP="00C61989">
      <w:pPr>
        <w:pStyle w:val="Sinespaciado"/>
        <w:jc w:val="center"/>
        <w:rPr>
          <w:rFonts w:ascii="Noto Sans" w:hAnsi="Noto Sans"/>
          <w:sz w:val="16"/>
          <w:szCs w:val="16"/>
          <w:lang w:eastAsia="es-ES"/>
        </w:rPr>
      </w:pPr>
      <w:r w:rsidRPr="00BE5CF1">
        <w:rPr>
          <w:rFonts w:ascii="Noto Sans" w:hAnsi="Noto Sans"/>
          <w:sz w:val="16"/>
          <w:szCs w:val="16"/>
          <w:lang w:eastAsia="es-ES"/>
        </w:rPr>
        <w:t>FORMATO LAE-1</w:t>
      </w:r>
    </w:p>
    <w:p w14:paraId="5FD1C474" w14:textId="77777777" w:rsidR="00C61989" w:rsidRPr="00BE5CF1" w:rsidRDefault="00C61989" w:rsidP="00C61989">
      <w:pPr>
        <w:pStyle w:val="Sinespaciado"/>
        <w:jc w:val="center"/>
        <w:rPr>
          <w:rFonts w:ascii="Noto Sans" w:hAnsi="Noto Sans"/>
          <w:sz w:val="20"/>
          <w:szCs w:val="20"/>
          <w:lang w:eastAsia="es-ES"/>
        </w:rPr>
      </w:pPr>
    </w:p>
    <w:p w14:paraId="67372D24" w14:textId="7C5E14D4" w:rsidR="00AB0875" w:rsidRPr="00BE5CF1" w:rsidRDefault="00AB0875" w:rsidP="00AB0875">
      <w:pPr>
        <w:jc w:val="right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Ciudad de México,</w:t>
      </w:r>
      <w:r w:rsidR="007F5E86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proofErr w:type="gramStart"/>
      <w:r w:rsidR="007F5E86" w:rsidRPr="00BE5CF1">
        <w:rPr>
          <w:rFonts w:ascii="Noto Sans" w:eastAsia="Times New Roman" w:hAnsi="Noto Sans" w:cs="Arial"/>
          <w:sz w:val="18"/>
          <w:szCs w:val="18"/>
          <w:lang w:eastAsia="es-ES"/>
        </w:rPr>
        <w:t>a  de</w:t>
      </w:r>
      <w:proofErr w:type="gramEnd"/>
      <w:r w:rsidR="007F5E86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="005C01B8">
        <w:rPr>
          <w:rFonts w:ascii="Noto Sans" w:eastAsia="Times New Roman" w:hAnsi="Noto Sans" w:cs="Arial"/>
          <w:sz w:val="18"/>
          <w:szCs w:val="18"/>
          <w:lang w:eastAsia="es-ES"/>
        </w:rPr>
        <w:t>febrero</w:t>
      </w:r>
      <w:r w:rsidR="007F5E86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de </w:t>
      </w:r>
    </w:p>
    <w:p w14:paraId="4ACBAD32" w14:textId="77777777" w:rsidR="00AB0875" w:rsidRPr="00BE5CF1" w:rsidRDefault="00AB0875" w:rsidP="00AB0875">
      <w:pPr>
        <w:spacing w:after="0" w:line="240" w:lineRule="auto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Comisión de Titulación</w:t>
      </w:r>
    </w:p>
    <w:p w14:paraId="02C03F52" w14:textId="77777777" w:rsidR="00AB0875" w:rsidRPr="00BE5CF1" w:rsidRDefault="00AB0875" w:rsidP="00AB0875">
      <w:pPr>
        <w:spacing w:after="0" w:line="240" w:lineRule="auto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Licenciatura en Administración Educativa</w:t>
      </w:r>
    </w:p>
    <w:p w14:paraId="2449CC56" w14:textId="77777777" w:rsidR="00AB0875" w:rsidRPr="00BE5CF1" w:rsidRDefault="00AB0875" w:rsidP="00AB0875">
      <w:pPr>
        <w:spacing w:after="0" w:line="240" w:lineRule="auto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Universidad Pedagógica Nacional/Ajusco</w:t>
      </w:r>
    </w:p>
    <w:p w14:paraId="3E30C4C7" w14:textId="15D60499" w:rsidR="00AB0875" w:rsidRPr="00BE5CF1" w:rsidRDefault="00AB0875" w:rsidP="00AB0875">
      <w:pPr>
        <w:spacing w:after="0" w:line="240" w:lineRule="auto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P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r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e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s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e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n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t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e</w:t>
      </w:r>
    </w:p>
    <w:p w14:paraId="6E2E35F8" w14:textId="134463A0" w:rsidR="00AB0875" w:rsidRPr="00BE5CF1" w:rsidRDefault="00AB0875" w:rsidP="00AB0875">
      <w:pPr>
        <w:spacing w:after="0"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Por este medio solicit</w:t>
      </w:r>
      <w:r w:rsidR="00B23A13" w:rsidRPr="00BE5CF1">
        <w:rPr>
          <w:rFonts w:ascii="Noto Sans" w:eastAsia="Times New Roman" w:hAnsi="Noto Sans" w:cs="Arial"/>
          <w:sz w:val="18"/>
          <w:szCs w:val="18"/>
          <w:lang w:eastAsia="es-ES"/>
        </w:rPr>
        <w:t>o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="00B23A1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a ustedes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el </w:t>
      </w:r>
      <w:r w:rsidR="0088047C" w:rsidRPr="00BE5CF1">
        <w:rPr>
          <w:rFonts w:ascii="Noto Sans" w:eastAsia="Times New Roman" w:hAnsi="Noto Sans" w:cs="Arial"/>
          <w:sz w:val="18"/>
          <w:szCs w:val="18"/>
          <w:lang w:eastAsia="es-ES"/>
        </w:rPr>
        <w:t>r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egistro de</w:t>
      </w:r>
      <w:r w:rsidR="00B23A13" w:rsidRPr="00BE5CF1">
        <w:rPr>
          <w:rFonts w:ascii="Noto Sans" w:eastAsia="Times New Roman" w:hAnsi="Noto Sans" w:cs="Arial"/>
          <w:sz w:val="18"/>
          <w:szCs w:val="18"/>
          <w:lang w:eastAsia="es-ES"/>
        </w:rPr>
        <w:t>l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="006C6C01" w:rsidRPr="00BE5CF1">
        <w:rPr>
          <w:rFonts w:ascii="Noto Sans" w:eastAsia="Times New Roman" w:hAnsi="Noto Sans" w:cs="Arial"/>
          <w:sz w:val="18"/>
          <w:szCs w:val="18"/>
          <w:lang w:eastAsia="es-ES"/>
        </w:rPr>
        <w:t>p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rotocolo 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de</w:t>
      </w:r>
      <w:r w:rsidR="00D75B47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mi</w:t>
      </w: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</w:t>
      </w:r>
      <w:r w:rsidR="00ED0943" w:rsidRPr="00BE5CF1">
        <w:rPr>
          <w:rFonts w:ascii="Noto Sans" w:eastAsia="Times New Roman" w:hAnsi="Noto Sans" w:cs="Arial"/>
          <w:sz w:val="18"/>
          <w:szCs w:val="18"/>
          <w:lang w:eastAsia="es-ES"/>
        </w:rPr>
        <w:t>trabajo</w:t>
      </w:r>
      <w:r w:rsidR="00B23A1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de titulación, documento que adjunto en format</w:t>
      </w:r>
      <w:r w:rsidR="008461D1" w:rsidRPr="00BE5CF1">
        <w:rPr>
          <w:rFonts w:ascii="Noto Sans" w:eastAsia="Times New Roman" w:hAnsi="Noto Sans" w:cs="Arial"/>
          <w:sz w:val="18"/>
          <w:szCs w:val="18"/>
          <w:lang w:eastAsia="es-ES"/>
        </w:rPr>
        <w:t>o</w:t>
      </w:r>
      <w:r w:rsidR="00B23A13" w:rsidRPr="00BE5CF1">
        <w:rPr>
          <w:rFonts w:ascii="Noto Sans" w:eastAsia="Times New Roman" w:hAnsi="Noto Sans" w:cs="Arial"/>
          <w:sz w:val="18"/>
          <w:szCs w:val="18"/>
          <w:lang w:eastAsia="es-ES"/>
        </w:rPr>
        <w:t xml:space="preserve"> electrónico</w:t>
      </w:r>
      <w:r w:rsidR="0088047C" w:rsidRPr="00BE5CF1">
        <w:rPr>
          <w:rFonts w:ascii="Noto Sans" w:eastAsia="Times New Roman" w:hAnsi="Noto Sans" w:cs="Arial"/>
          <w:sz w:val="18"/>
          <w:szCs w:val="18"/>
          <w:lang w:eastAsia="es-ES"/>
        </w:rPr>
        <w:t>.</w:t>
      </w:r>
    </w:p>
    <w:p w14:paraId="467A6EFB" w14:textId="77777777" w:rsidR="00567503" w:rsidRPr="00BE5CF1" w:rsidRDefault="00567503" w:rsidP="00AB0875">
      <w:pPr>
        <w:spacing w:after="0"/>
        <w:rPr>
          <w:rFonts w:ascii="Noto Sans" w:eastAsia="Times New Roman" w:hAnsi="Noto Sans" w:cs="Arial"/>
          <w:sz w:val="18"/>
          <w:szCs w:val="18"/>
          <w:lang w:eastAsia="es-ES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6091"/>
        <w:gridCol w:w="3685"/>
      </w:tblGrid>
      <w:tr w:rsidR="003D57E1" w:rsidRPr="00BE5CF1" w14:paraId="509671E8" w14:textId="77777777" w:rsidTr="00ED1A66">
        <w:tc>
          <w:tcPr>
            <w:tcW w:w="60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8AD196" w14:textId="25D5E633" w:rsidR="003D57E1" w:rsidRPr="00BE5CF1" w:rsidRDefault="0069079D" w:rsidP="0069079D">
            <w:pPr>
              <w:tabs>
                <w:tab w:val="left" w:pos="2074"/>
              </w:tabs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Título del trabajo*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5971892" w14:textId="120838FA" w:rsidR="003D57E1" w:rsidRPr="00BE5CF1" w:rsidRDefault="0069079D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hAnsi="Noto Sans" w:cs="Arial"/>
                <w:sz w:val="18"/>
                <w:szCs w:val="18"/>
              </w:rPr>
              <w:t>Opción</w:t>
            </w:r>
            <w:r w:rsidR="003D57E1" w:rsidRPr="00BE5CF1">
              <w:rPr>
                <w:rFonts w:ascii="Noto Sans" w:hAnsi="Noto Sans" w:cs="Arial"/>
                <w:sz w:val="18"/>
                <w:szCs w:val="18"/>
              </w:rPr>
              <w:t xml:space="preserve"> de 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>t</w:t>
            </w:r>
            <w:r w:rsidR="003D57E1" w:rsidRPr="00BE5CF1">
              <w:rPr>
                <w:rFonts w:ascii="Noto Sans" w:hAnsi="Noto Sans" w:cs="Arial"/>
                <w:sz w:val="18"/>
                <w:szCs w:val="18"/>
              </w:rPr>
              <w:t>itulación</w:t>
            </w:r>
          </w:p>
        </w:tc>
      </w:tr>
      <w:tr w:rsidR="003639EA" w:rsidRPr="00BE5CF1" w14:paraId="6B8578A1" w14:textId="77777777" w:rsidTr="00ED1A66">
        <w:tc>
          <w:tcPr>
            <w:tcW w:w="6091" w:type="dxa"/>
            <w:vMerge w:val="restart"/>
          </w:tcPr>
          <w:p w14:paraId="369CA08E" w14:textId="4556A32E" w:rsidR="003639EA" w:rsidRPr="00BE5CF1" w:rsidRDefault="003639EA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1C8482B" w14:textId="32BADA54" w:rsidR="003639EA" w:rsidRPr="00BE5CF1" w:rsidRDefault="003639EA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</w:tr>
      <w:tr w:rsidR="003639EA" w:rsidRPr="00BE5CF1" w14:paraId="68015719" w14:textId="77777777" w:rsidTr="00ED1A66">
        <w:tc>
          <w:tcPr>
            <w:tcW w:w="6091" w:type="dxa"/>
            <w:vMerge/>
          </w:tcPr>
          <w:p w14:paraId="6F5397A8" w14:textId="77777777" w:rsidR="003639EA" w:rsidRPr="00BE5CF1" w:rsidRDefault="003639EA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EDF5F3" w14:textId="279FBC98" w:rsidR="003639EA" w:rsidRPr="00BE5CF1" w:rsidRDefault="003639EA" w:rsidP="003639EA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Modalidad*</w:t>
            </w:r>
          </w:p>
        </w:tc>
      </w:tr>
      <w:tr w:rsidR="003639EA" w:rsidRPr="00BE5CF1" w14:paraId="14289EC0" w14:textId="77777777" w:rsidTr="00ED1A66">
        <w:tc>
          <w:tcPr>
            <w:tcW w:w="6091" w:type="dxa"/>
            <w:vMerge/>
            <w:tcBorders>
              <w:bottom w:val="single" w:sz="4" w:space="0" w:color="auto"/>
            </w:tcBorders>
          </w:tcPr>
          <w:p w14:paraId="1A783482" w14:textId="77777777" w:rsidR="003639EA" w:rsidRPr="00BE5CF1" w:rsidRDefault="003639EA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3685" w:type="dxa"/>
            <w:tcBorders>
              <w:bottom w:val="single" w:sz="4" w:space="0" w:color="auto"/>
              <w:right w:val="single" w:sz="4" w:space="0" w:color="auto"/>
            </w:tcBorders>
          </w:tcPr>
          <w:p w14:paraId="1083322D" w14:textId="418F31E0" w:rsidR="003639EA" w:rsidRPr="00BE5CF1" w:rsidRDefault="003639EA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</w:tr>
      <w:tr w:rsidR="0069079D" w:rsidRPr="00BE5CF1" w14:paraId="457ACD47" w14:textId="77777777" w:rsidTr="00ED1A66">
        <w:tc>
          <w:tcPr>
            <w:tcW w:w="60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DA53DA" w14:textId="1AD0FD58" w:rsidR="0069079D" w:rsidRPr="00BE5CF1" w:rsidRDefault="0069079D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*</w:t>
            </w:r>
            <w:r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>El título del trabajo no deberá exceder de</w:t>
            </w:r>
            <w:r w:rsidR="00324B54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 xml:space="preserve"> 150 caracteres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FA85C" w14:textId="75A01EF8" w:rsidR="0069079D" w:rsidRPr="00BE5CF1" w:rsidRDefault="00324B54" w:rsidP="00AB0875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*</w:t>
            </w:r>
            <w:r w:rsidR="0071394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>Para</w:t>
            </w:r>
            <w:r w:rsidR="00384F0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 xml:space="preserve"> las opciones TESINA </w:t>
            </w:r>
            <w:r w:rsidR="0071394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 xml:space="preserve">e </w:t>
            </w:r>
            <w:r w:rsidR="00384F0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>INTERVENCIÓN E INNOVACIÓN,</w:t>
            </w:r>
            <w:r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 xml:space="preserve"> mencionar la modalidad</w:t>
            </w:r>
            <w:r w:rsidR="0071394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 xml:space="preserve"> </w:t>
            </w:r>
            <w:r w:rsidR="00384F0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>correspondiente</w:t>
            </w:r>
            <w:r w:rsidR="0071394E" w:rsidRPr="00BE5CF1">
              <w:rPr>
                <w:rFonts w:ascii="Noto Sans" w:eastAsia="Times New Roman" w:hAnsi="Noto Sans" w:cs="Arial"/>
                <w:sz w:val="14"/>
                <w:szCs w:val="14"/>
                <w:lang w:eastAsia="es-ES"/>
              </w:rPr>
              <w:t>.</w:t>
            </w:r>
          </w:p>
        </w:tc>
      </w:tr>
    </w:tbl>
    <w:p w14:paraId="2CD47EAD" w14:textId="494FA0FE" w:rsidR="006F3DE5" w:rsidRPr="00BE5CF1" w:rsidRDefault="00D75B47" w:rsidP="00D75B47">
      <w:pPr>
        <w:spacing w:after="0" w:line="240" w:lineRule="auto"/>
        <w:contextualSpacing/>
        <w:rPr>
          <w:rFonts w:ascii="Noto Sans" w:eastAsia="Times New Roman" w:hAnsi="Noto Sans" w:cs="Arial"/>
          <w:sz w:val="18"/>
          <w:szCs w:val="18"/>
          <w:lang w:eastAsia="es-ES"/>
        </w:rPr>
      </w:pPr>
      <w:r w:rsidRPr="00BE5CF1">
        <w:rPr>
          <w:rFonts w:ascii="Noto Sans" w:eastAsia="Times New Roman" w:hAnsi="Noto Sans" w:cs="Arial"/>
          <w:sz w:val="18"/>
          <w:szCs w:val="18"/>
          <w:lang w:eastAsia="es-ES"/>
        </w:rPr>
        <w:t>Datos personales</w:t>
      </w:r>
    </w:p>
    <w:tbl>
      <w:tblPr>
        <w:tblStyle w:val="Tablaconcuadrcula1"/>
        <w:tblW w:w="9776" w:type="dxa"/>
        <w:tblLook w:val="04A0" w:firstRow="1" w:lastRow="0" w:firstColumn="1" w:lastColumn="0" w:noHBand="0" w:noVBand="1"/>
      </w:tblPr>
      <w:tblGrid>
        <w:gridCol w:w="1461"/>
        <w:gridCol w:w="5197"/>
        <w:gridCol w:w="3118"/>
      </w:tblGrid>
      <w:tr w:rsidR="003D57E1" w:rsidRPr="00BE5CF1" w14:paraId="70EF3459" w14:textId="434FEF4B" w:rsidTr="00ED1A66">
        <w:trPr>
          <w:trHeight w:val="277"/>
        </w:trPr>
        <w:tc>
          <w:tcPr>
            <w:tcW w:w="1461" w:type="dxa"/>
            <w:shd w:val="clear" w:color="auto" w:fill="D9D9D9" w:themeFill="background1" w:themeFillShade="D9"/>
          </w:tcPr>
          <w:p w14:paraId="56FEC520" w14:textId="77777777" w:rsidR="003D57E1" w:rsidRPr="00BE5CF1" w:rsidRDefault="003D57E1" w:rsidP="00C3596C">
            <w:pPr>
              <w:rPr>
                <w:rFonts w:ascii="Noto Sans" w:hAnsi="Noto Sans" w:cs="Arial"/>
                <w:sz w:val="18"/>
                <w:szCs w:val="18"/>
              </w:rPr>
            </w:pPr>
            <w:r w:rsidRPr="00BE5CF1">
              <w:rPr>
                <w:rFonts w:ascii="Noto Sans" w:hAnsi="Noto Sans" w:cs="Arial"/>
                <w:sz w:val="18"/>
                <w:szCs w:val="18"/>
              </w:rPr>
              <w:t>Matrícula</w:t>
            </w:r>
          </w:p>
        </w:tc>
        <w:tc>
          <w:tcPr>
            <w:tcW w:w="5197" w:type="dxa"/>
            <w:shd w:val="clear" w:color="auto" w:fill="D9D9D9" w:themeFill="background1" w:themeFillShade="D9"/>
          </w:tcPr>
          <w:p w14:paraId="06DD400F" w14:textId="47D32A4D" w:rsidR="003D57E1" w:rsidRPr="00BE5CF1" w:rsidRDefault="003D57E1" w:rsidP="003A7922">
            <w:pPr>
              <w:rPr>
                <w:rFonts w:ascii="Noto Sans" w:hAnsi="Noto Sans" w:cs="Arial"/>
                <w:sz w:val="18"/>
                <w:szCs w:val="18"/>
              </w:rPr>
            </w:pPr>
            <w:r w:rsidRPr="00BE5CF1">
              <w:rPr>
                <w:rFonts w:ascii="Noto Sans" w:hAnsi="Noto Sans" w:cs="Arial"/>
                <w:sz w:val="18"/>
                <w:szCs w:val="18"/>
              </w:rPr>
              <w:t>Nombre</w:t>
            </w:r>
            <w:r w:rsidR="005E55DF" w:rsidRPr="00BE5CF1">
              <w:rPr>
                <w:rFonts w:ascii="Noto Sans" w:hAnsi="Noto Sans" w:cs="Arial"/>
                <w:sz w:val="18"/>
                <w:szCs w:val="18"/>
              </w:rPr>
              <w:t>(s)</w:t>
            </w:r>
            <w:r w:rsidR="00521227" w:rsidRPr="00BE5CF1">
              <w:rPr>
                <w:rFonts w:ascii="Noto Sans" w:hAnsi="Noto Sans" w:cs="Arial"/>
                <w:sz w:val="18"/>
                <w:szCs w:val="18"/>
              </w:rPr>
              <w:t xml:space="preserve"> </w:t>
            </w:r>
            <w:r w:rsidR="003A7922" w:rsidRPr="00BE5CF1">
              <w:rPr>
                <w:rFonts w:ascii="Noto Sans" w:hAnsi="Noto Sans" w:cs="Arial"/>
                <w:sz w:val="14"/>
                <w:szCs w:val="14"/>
              </w:rPr>
              <w:t>Es muy importante revisar el nombre que tiene en su Acta de nacimiento para que coincida con su Título profesional.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C9BD7BA" w14:textId="6061BB58" w:rsidR="003D57E1" w:rsidRPr="00BE5CF1" w:rsidRDefault="003D57E1" w:rsidP="00C3596C">
            <w:pPr>
              <w:rPr>
                <w:rFonts w:ascii="Noto Sans" w:hAnsi="Noto Sans" w:cs="Arial"/>
                <w:sz w:val="18"/>
                <w:szCs w:val="18"/>
              </w:rPr>
            </w:pPr>
            <w:r w:rsidRPr="00BE5CF1">
              <w:rPr>
                <w:rFonts w:ascii="Noto Sans" w:hAnsi="Noto Sans" w:cs="Arial"/>
                <w:sz w:val="18"/>
                <w:szCs w:val="18"/>
              </w:rPr>
              <w:t>Correo</w:t>
            </w:r>
            <w:r w:rsidR="0037500A" w:rsidRPr="00BE5CF1">
              <w:rPr>
                <w:rFonts w:ascii="Noto Sans" w:hAnsi="Noto Sans" w:cs="Arial"/>
                <w:sz w:val="18"/>
                <w:szCs w:val="18"/>
              </w:rPr>
              <w:t>(s)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 xml:space="preserve"> electrónico</w:t>
            </w:r>
            <w:r w:rsidR="0088047C" w:rsidRPr="00BE5CF1">
              <w:rPr>
                <w:rFonts w:ascii="Noto Sans" w:hAnsi="Noto Sans" w:cs="Arial"/>
                <w:sz w:val="18"/>
                <w:szCs w:val="18"/>
              </w:rPr>
              <w:t>(s)</w:t>
            </w:r>
            <w:r w:rsidR="00D75B47" w:rsidRPr="00BE5CF1">
              <w:rPr>
                <w:rFonts w:ascii="Noto Sans" w:hAnsi="Noto Sans" w:cs="Arial"/>
                <w:sz w:val="18"/>
                <w:szCs w:val="18"/>
              </w:rPr>
              <w:t xml:space="preserve"> </w:t>
            </w:r>
          </w:p>
        </w:tc>
      </w:tr>
      <w:tr w:rsidR="003D57E1" w:rsidRPr="00BE5CF1" w14:paraId="3EA635F4" w14:textId="31AFDF5A" w:rsidTr="00ED1A66">
        <w:trPr>
          <w:trHeight w:val="377"/>
        </w:trPr>
        <w:tc>
          <w:tcPr>
            <w:tcW w:w="1461" w:type="dxa"/>
          </w:tcPr>
          <w:p w14:paraId="23B81D50" w14:textId="654B5FEA" w:rsidR="003D57E1" w:rsidRPr="00BE5CF1" w:rsidRDefault="003D57E1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69495DF4" w14:textId="6E1B3D1F" w:rsidR="003D57E1" w:rsidRPr="00BE5CF1" w:rsidRDefault="003D57E1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43183F03" w14:textId="79FBE901" w:rsidR="003D57E1" w:rsidRPr="00BE5CF1" w:rsidRDefault="003D57E1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</w:tr>
      <w:tr w:rsidR="00F14A02" w:rsidRPr="00BE5CF1" w14:paraId="75D327E0" w14:textId="77777777" w:rsidTr="00ED1A66">
        <w:trPr>
          <w:trHeight w:val="417"/>
        </w:trPr>
        <w:tc>
          <w:tcPr>
            <w:tcW w:w="1461" w:type="dxa"/>
          </w:tcPr>
          <w:p w14:paraId="14E62CE8" w14:textId="77777777" w:rsidR="00F14A02" w:rsidRPr="00BE5CF1" w:rsidRDefault="00F14A02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5D556FDC" w14:textId="77777777" w:rsidR="00F14A02" w:rsidRPr="00BE5CF1" w:rsidRDefault="00F14A02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31B131E0" w14:textId="72ABE4B9" w:rsidR="00F14A02" w:rsidRPr="00BE5CF1" w:rsidRDefault="00F14A02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</w:tr>
    </w:tbl>
    <w:p w14:paraId="0970A317" w14:textId="77777777" w:rsidR="00AB0875" w:rsidRPr="00BE5CF1" w:rsidRDefault="00AB0875" w:rsidP="00AB0875">
      <w:pPr>
        <w:spacing w:after="0"/>
        <w:rPr>
          <w:rFonts w:ascii="Noto Sans" w:eastAsia="Times New Roman" w:hAnsi="Noto Sans" w:cs="Arial"/>
          <w:sz w:val="18"/>
          <w:szCs w:val="18"/>
          <w:lang w:eastAsia="es-ES"/>
        </w:rPr>
      </w:pPr>
    </w:p>
    <w:tbl>
      <w:tblPr>
        <w:tblStyle w:val="Tablaconcuadrcula1"/>
        <w:tblW w:w="9837" w:type="dxa"/>
        <w:tblLook w:val="04A0" w:firstRow="1" w:lastRow="0" w:firstColumn="1" w:lastColumn="0" w:noHBand="0" w:noVBand="1"/>
      </w:tblPr>
      <w:tblGrid>
        <w:gridCol w:w="6799"/>
        <w:gridCol w:w="3038"/>
      </w:tblGrid>
      <w:tr w:rsidR="006B0CC1" w:rsidRPr="00BE5CF1" w14:paraId="5231ACEF" w14:textId="77777777" w:rsidTr="00413DB1">
        <w:trPr>
          <w:trHeight w:val="328"/>
        </w:trPr>
        <w:tc>
          <w:tcPr>
            <w:tcW w:w="6799" w:type="dxa"/>
            <w:shd w:val="clear" w:color="auto" w:fill="D9D9D9" w:themeFill="background1" w:themeFillShade="D9"/>
          </w:tcPr>
          <w:p w14:paraId="7EC34BEC" w14:textId="398190D1" w:rsidR="00AB0875" w:rsidRPr="00BE5CF1" w:rsidRDefault="0071394E" w:rsidP="00C3596C">
            <w:pPr>
              <w:rPr>
                <w:rFonts w:ascii="Noto Sans" w:hAnsi="Noto Sans" w:cs="Arial"/>
                <w:sz w:val="18"/>
                <w:szCs w:val="18"/>
              </w:rPr>
            </w:pPr>
            <w:bookmarkStart w:id="0" w:name="_Hlk182486806"/>
            <w:r w:rsidRPr="00BE5CF1">
              <w:rPr>
                <w:rFonts w:ascii="Noto Sans" w:hAnsi="Noto Sans" w:cs="Arial"/>
                <w:sz w:val="18"/>
                <w:szCs w:val="18"/>
              </w:rPr>
              <w:t>Nombre</w:t>
            </w:r>
            <w:r w:rsidR="005E55DF" w:rsidRPr="00BE5CF1">
              <w:rPr>
                <w:rFonts w:ascii="Noto Sans" w:hAnsi="Noto Sans" w:cs="Arial"/>
                <w:sz w:val="18"/>
                <w:szCs w:val="18"/>
              </w:rPr>
              <w:t>(</w:t>
            </w:r>
            <w:r w:rsidR="00F36986" w:rsidRPr="00BE5CF1">
              <w:rPr>
                <w:rFonts w:ascii="Noto Sans" w:hAnsi="Noto Sans" w:cs="Arial"/>
                <w:sz w:val="18"/>
                <w:szCs w:val="18"/>
              </w:rPr>
              <w:t>s</w:t>
            </w:r>
            <w:r w:rsidR="005E55DF" w:rsidRPr="00BE5CF1">
              <w:rPr>
                <w:rFonts w:ascii="Noto Sans" w:hAnsi="Noto Sans" w:cs="Arial"/>
                <w:sz w:val="18"/>
                <w:szCs w:val="18"/>
              </w:rPr>
              <w:t>)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 xml:space="preserve"> del</w:t>
            </w:r>
            <w:r w:rsidR="005E55DF" w:rsidRPr="00BE5CF1">
              <w:rPr>
                <w:rFonts w:ascii="Noto Sans" w:hAnsi="Noto Sans" w:cs="Arial"/>
                <w:sz w:val="18"/>
                <w:szCs w:val="18"/>
              </w:rPr>
              <w:t xml:space="preserve"> 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>(</w:t>
            </w:r>
            <w:r w:rsidR="00FF016A" w:rsidRPr="00BE5CF1">
              <w:rPr>
                <w:rFonts w:ascii="Noto Sans" w:hAnsi="Noto Sans" w:cs="Arial"/>
                <w:sz w:val="18"/>
                <w:szCs w:val="18"/>
              </w:rPr>
              <w:t>los/l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>a</w:t>
            </w:r>
            <w:r w:rsidR="00FF016A" w:rsidRPr="00BE5CF1">
              <w:rPr>
                <w:rFonts w:ascii="Noto Sans" w:hAnsi="Noto Sans" w:cs="Arial"/>
                <w:sz w:val="18"/>
                <w:szCs w:val="18"/>
              </w:rPr>
              <w:t>s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>) asesor(a</w:t>
            </w:r>
            <w:r w:rsidR="003A2C6B" w:rsidRPr="00BE5CF1">
              <w:rPr>
                <w:rFonts w:ascii="Noto Sans" w:hAnsi="Noto Sans" w:cs="Arial"/>
                <w:sz w:val="18"/>
                <w:szCs w:val="18"/>
              </w:rPr>
              <w:t>/es</w:t>
            </w:r>
            <w:r w:rsidR="003A6B05" w:rsidRPr="00BE5CF1">
              <w:rPr>
                <w:rFonts w:ascii="Noto Sans" w:hAnsi="Noto Sans" w:cs="Arial"/>
                <w:sz w:val="18"/>
                <w:szCs w:val="18"/>
              </w:rPr>
              <w:t>/</w:t>
            </w:r>
            <w:proofErr w:type="gramStart"/>
            <w:r w:rsidR="003A6B05" w:rsidRPr="00BE5CF1">
              <w:rPr>
                <w:rFonts w:ascii="Noto Sans" w:hAnsi="Noto Sans" w:cs="Arial"/>
                <w:sz w:val="18"/>
                <w:szCs w:val="18"/>
              </w:rPr>
              <w:t>as</w:t>
            </w:r>
            <w:r w:rsidRPr="00BE5CF1">
              <w:rPr>
                <w:rFonts w:ascii="Noto Sans" w:hAnsi="Noto Sans" w:cs="Arial"/>
                <w:sz w:val="18"/>
                <w:szCs w:val="18"/>
              </w:rPr>
              <w:t>)</w:t>
            </w:r>
            <w:r w:rsidR="004666FA" w:rsidRPr="00BE5CF1">
              <w:rPr>
                <w:rFonts w:ascii="Noto Sans" w:hAnsi="Noto Sans" w:cs="Arial"/>
                <w:sz w:val="18"/>
                <w:szCs w:val="18"/>
              </w:rPr>
              <w:t>*</w:t>
            </w:r>
            <w:proofErr w:type="gramEnd"/>
          </w:p>
        </w:tc>
        <w:tc>
          <w:tcPr>
            <w:tcW w:w="3038" w:type="dxa"/>
            <w:shd w:val="clear" w:color="auto" w:fill="D9D9D9" w:themeFill="background1" w:themeFillShade="D9"/>
          </w:tcPr>
          <w:p w14:paraId="25448F14" w14:textId="7151ADE7" w:rsidR="00AB0875" w:rsidRPr="00BE5CF1" w:rsidRDefault="006B0CC1" w:rsidP="00C3596C">
            <w:pPr>
              <w:rPr>
                <w:rFonts w:ascii="Noto Sans" w:hAnsi="Noto Sans" w:cs="Arial"/>
                <w:sz w:val="18"/>
                <w:szCs w:val="18"/>
              </w:rPr>
            </w:pPr>
            <w:r w:rsidRPr="00BE5CF1">
              <w:rPr>
                <w:rFonts w:ascii="Noto Sans" w:hAnsi="Noto Sans" w:cs="Arial"/>
                <w:sz w:val="18"/>
                <w:szCs w:val="18"/>
              </w:rPr>
              <w:t>Área académica de adscripción</w:t>
            </w:r>
            <w:r w:rsidR="002174B5" w:rsidRPr="00BE5CF1">
              <w:rPr>
                <w:rFonts w:ascii="Noto Sans" w:hAnsi="Noto Sans" w:cs="Arial"/>
                <w:sz w:val="18"/>
                <w:szCs w:val="18"/>
              </w:rPr>
              <w:t xml:space="preserve"> </w:t>
            </w:r>
          </w:p>
        </w:tc>
      </w:tr>
      <w:tr w:rsidR="006B0CC1" w:rsidRPr="00BE5CF1" w14:paraId="7AD9FBC6" w14:textId="77777777" w:rsidTr="00413DB1">
        <w:trPr>
          <w:trHeight w:val="426"/>
        </w:trPr>
        <w:tc>
          <w:tcPr>
            <w:tcW w:w="6799" w:type="dxa"/>
          </w:tcPr>
          <w:p w14:paraId="56C42F47" w14:textId="55EE2E75" w:rsidR="00AB0875" w:rsidRPr="00BE5CF1" w:rsidRDefault="00D75BF8" w:rsidP="00EA1029">
            <w:pPr>
              <w:tabs>
                <w:tab w:val="left" w:pos="5108"/>
              </w:tabs>
              <w:rPr>
                <w:rFonts w:ascii="Noto Sans" w:hAnsi="Noto Sans" w:cs="Arial"/>
                <w:sz w:val="18"/>
                <w:szCs w:val="18"/>
              </w:rPr>
            </w:pPr>
            <w:r w:rsidRPr="00D75BF8">
              <w:rPr>
                <w:rFonts w:ascii="Noto Sans" w:hAnsi="Noto Sans" w:cs="Arial"/>
                <w:sz w:val="18"/>
                <w:szCs w:val="18"/>
              </w:rPr>
              <w:t>Adán Román</w:t>
            </w:r>
            <w:r>
              <w:rPr>
                <w:rFonts w:ascii="Noto Sans" w:hAnsi="Noto Sans" w:cs="Arial"/>
                <w:sz w:val="18"/>
                <w:szCs w:val="18"/>
              </w:rPr>
              <w:t xml:space="preserve"> Heidi </w:t>
            </w:r>
            <w:r w:rsidR="00EA1029" w:rsidRPr="00BE5CF1">
              <w:rPr>
                <w:rFonts w:ascii="Noto Sans" w:hAnsi="Noto Sans" w:cs="Arial"/>
                <w:sz w:val="18"/>
                <w:szCs w:val="18"/>
              </w:rPr>
              <w:tab/>
            </w:r>
          </w:p>
        </w:tc>
        <w:tc>
          <w:tcPr>
            <w:tcW w:w="3038" w:type="dxa"/>
          </w:tcPr>
          <w:p w14:paraId="3F56AA8F" w14:textId="241D0E77" w:rsidR="00AB0875" w:rsidRPr="00BE5CF1" w:rsidRDefault="00D75BF8" w:rsidP="00C3596C">
            <w:pPr>
              <w:rPr>
                <w:rFonts w:ascii="Noto Sans" w:hAnsi="Noto Sans" w:cs="Arial"/>
                <w:sz w:val="18"/>
                <w:szCs w:val="18"/>
              </w:rPr>
            </w:pPr>
            <w:r w:rsidRPr="00D75BF8">
              <w:rPr>
                <w:rFonts w:ascii="Noto Sans" w:hAnsi="Noto Sans" w:cs="Arial"/>
                <w:sz w:val="18"/>
                <w:szCs w:val="18"/>
              </w:rPr>
              <w:t>AA1: Política educativa, Procesos institucionales y gestión</w:t>
            </w:r>
          </w:p>
        </w:tc>
      </w:tr>
      <w:tr w:rsidR="006B0CC1" w:rsidRPr="00BE5CF1" w14:paraId="2F44ECBA" w14:textId="77777777" w:rsidTr="00413DB1">
        <w:trPr>
          <w:trHeight w:val="426"/>
        </w:trPr>
        <w:tc>
          <w:tcPr>
            <w:tcW w:w="6799" w:type="dxa"/>
          </w:tcPr>
          <w:p w14:paraId="11734B89" w14:textId="77777777" w:rsidR="00E62C1A" w:rsidRPr="00BE5CF1" w:rsidRDefault="00E62C1A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  <w:tc>
          <w:tcPr>
            <w:tcW w:w="3038" w:type="dxa"/>
          </w:tcPr>
          <w:p w14:paraId="0F259154" w14:textId="77777777" w:rsidR="00E62C1A" w:rsidRPr="00BE5CF1" w:rsidRDefault="00E62C1A" w:rsidP="00C3596C">
            <w:pPr>
              <w:rPr>
                <w:rFonts w:ascii="Noto Sans" w:hAnsi="Noto Sans" w:cs="Arial"/>
                <w:sz w:val="18"/>
                <w:szCs w:val="18"/>
              </w:rPr>
            </w:pPr>
          </w:p>
        </w:tc>
      </w:tr>
      <w:bookmarkEnd w:id="0"/>
      <w:tr w:rsidR="004578CD" w:rsidRPr="00BE5CF1" w14:paraId="1078B86A" w14:textId="77777777" w:rsidTr="00413DB1">
        <w:trPr>
          <w:trHeight w:val="1637"/>
        </w:trPr>
        <w:tc>
          <w:tcPr>
            <w:tcW w:w="6799" w:type="dxa"/>
          </w:tcPr>
          <w:p w14:paraId="0F7A65E3" w14:textId="3DCEED9C" w:rsidR="00BA330A" w:rsidRPr="00BE5CF1" w:rsidRDefault="004666FA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 xml:space="preserve">* </w:t>
            </w:r>
            <w:r w:rsidR="00BA330A" w:rsidRPr="00BE5CF1">
              <w:rPr>
                <w:rFonts w:ascii="Noto Sans" w:hAnsi="Noto Sans" w:cs="Arial"/>
                <w:sz w:val="14"/>
                <w:szCs w:val="14"/>
              </w:rPr>
              <w:t>De acuerdo con el</w:t>
            </w:r>
            <w:r w:rsidR="00912B0F" w:rsidRPr="00BE5CF1">
              <w:rPr>
                <w:rFonts w:ascii="Noto Sans" w:hAnsi="Noto Sans" w:cs="Arial"/>
                <w:sz w:val="14"/>
                <w:szCs w:val="14"/>
              </w:rPr>
              <w:t xml:space="preserve"> Art. 31 del </w:t>
            </w:r>
            <w:r w:rsidR="00912B0F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R</w:t>
            </w:r>
            <w:r w:rsidR="00BA330A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eglamento</w:t>
            </w:r>
            <w:r w:rsidR="00AC615D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 xml:space="preserve"> </w:t>
            </w:r>
            <w:r w:rsidR="000A12A6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 xml:space="preserve">general </w:t>
            </w:r>
            <w:r w:rsidR="00AC615D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 xml:space="preserve">para la </w:t>
            </w:r>
            <w:r w:rsidR="000A12A6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 xml:space="preserve">obtención del </w:t>
            </w:r>
            <w:r w:rsidR="00AC615D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t</w:t>
            </w:r>
            <w:r w:rsidR="00A75258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í</w:t>
            </w:r>
            <w:r w:rsidR="00AC615D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tul</w:t>
            </w:r>
            <w:r w:rsidR="00A75258" w:rsidRPr="00BE5CF1">
              <w:rPr>
                <w:rFonts w:ascii="Noto Sans" w:hAnsi="Noto Sans" w:cs="Arial"/>
                <w:i/>
                <w:iCs/>
                <w:sz w:val="14"/>
                <w:szCs w:val="14"/>
              </w:rPr>
              <w:t>o de licenciatura de la UPN</w:t>
            </w:r>
            <w:r w:rsidR="00A75258" w:rsidRPr="00BE5CF1">
              <w:rPr>
                <w:rFonts w:ascii="Noto Sans" w:hAnsi="Noto Sans" w:cs="Arial"/>
                <w:sz w:val="14"/>
                <w:szCs w:val="14"/>
              </w:rPr>
              <w:t>, s</w:t>
            </w:r>
            <w:r w:rsidRPr="00BE5CF1">
              <w:rPr>
                <w:rFonts w:ascii="Noto Sans" w:hAnsi="Noto Sans" w:cs="Arial"/>
                <w:sz w:val="14"/>
                <w:szCs w:val="14"/>
              </w:rPr>
              <w:t xml:space="preserve">i el asesor es externo </w:t>
            </w:r>
            <w:r w:rsidR="008758BB" w:rsidRPr="00BE5CF1">
              <w:rPr>
                <w:rFonts w:ascii="Noto Sans" w:hAnsi="Noto Sans" w:cs="Arial"/>
                <w:sz w:val="14"/>
                <w:szCs w:val="14"/>
              </w:rPr>
              <w:t>se deberá presentar</w:t>
            </w:r>
            <w:r w:rsidR="002D022D" w:rsidRPr="00BE5CF1">
              <w:rPr>
                <w:rFonts w:ascii="Noto Sans" w:hAnsi="Noto Sans" w:cs="Arial"/>
                <w:sz w:val="14"/>
                <w:szCs w:val="14"/>
              </w:rPr>
              <w:t xml:space="preserve"> </w:t>
            </w:r>
            <w:r w:rsidR="00ED7E4C" w:rsidRPr="00BE5CF1">
              <w:rPr>
                <w:rFonts w:ascii="Noto Sans" w:hAnsi="Noto Sans" w:cs="Arial"/>
                <w:sz w:val="14"/>
                <w:szCs w:val="14"/>
              </w:rPr>
              <w:t>anexo al correo en que se envíe</w:t>
            </w:r>
            <w:r w:rsidR="00465F0F" w:rsidRPr="00BE5CF1">
              <w:rPr>
                <w:rFonts w:ascii="Noto Sans" w:hAnsi="Noto Sans" w:cs="Arial"/>
                <w:sz w:val="14"/>
                <w:szCs w:val="14"/>
              </w:rPr>
              <w:t xml:space="preserve"> este</w:t>
            </w:r>
            <w:r w:rsidR="002D022D" w:rsidRPr="00BE5CF1">
              <w:rPr>
                <w:rFonts w:ascii="Noto Sans" w:hAnsi="Noto Sans" w:cs="Arial"/>
                <w:sz w:val="14"/>
                <w:szCs w:val="14"/>
              </w:rPr>
              <w:t xml:space="preserve"> formato</w:t>
            </w:r>
            <w:r w:rsidR="00EB268F" w:rsidRPr="00BE5CF1">
              <w:rPr>
                <w:rFonts w:ascii="Noto Sans" w:hAnsi="Noto Sans" w:cs="Arial"/>
                <w:sz w:val="14"/>
                <w:szCs w:val="14"/>
              </w:rPr>
              <w:t>, la siguiente documentación</w:t>
            </w:r>
            <w:r w:rsidR="00BA330A" w:rsidRPr="00BE5CF1">
              <w:rPr>
                <w:rFonts w:ascii="Noto Sans" w:hAnsi="Noto Sans" w:cs="Arial"/>
                <w:sz w:val="14"/>
                <w:szCs w:val="14"/>
              </w:rPr>
              <w:t>:</w:t>
            </w:r>
          </w:p>
          <w:p w14:paraId="6B3C4818" w14:textId="52079245" w:rsidR="00A14F8D" w:rsidRPr="00BE5CF1" w:rsidRDefault="00A14F8D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a) Un escrito de justificación en el que se explique la razón de su asesoría</w:t>
            </w:r>
          </w:p>
          <w:p w14:paraId="10AFD483" w14:textId="65B7A988" w:rsidR="00FC75E8" w:rsidRPr="00BE5CF1" w:rsidRDefault="00A14F8D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b</w:t>
            </w:r>
            <w:r w:rsidR="00FC75E8" w:rsidRPr="00BE5CF1">
              <w:rPr>
                <w:rFonts w:ascii="Noto Sans" w:hAnsi="Noto Sans" w:cs="Arial"/>
                <w:sz w:val="14"/>
                <w:szCs w:val="14"/>
              </w:rPr>
              <w:t>) Documento comprobatorio que le acredite como profesor de una institución de educación superior</w:t>
            </w:r>
          </w:p>
          <w:p w14:paraId="211F3E93" w14:textId="734D66C0" w:rsidR="00FC75E8" w:rsidRPr="00BE5CF1" w:rsidRDefault="008A5969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c</w:t>
            </w:r>
            <w:r w:rsidR="00FC75E8" w:rsidRPr="00BE5CF1">
              <w:rPr>
                <w:rFonts w:ascii="Noto Sans" w:hAnsi="Noto Sans" w:cs="Arial"/>
                <w:sz w:val="14"/>
                <w:szCs w:val="14"/>
              </w:rPr>
              <w:t xml:space="preserve">) </w:t>
            </w:r>
            <w:r w:rsidR="002D022D" w:rsidRPr="00BE5CF1">
              <w:rPr>
                <w:rFonts w:ascii="Noto Sans" w:hAnsi="Noto Sans" w:cs="Arial"/>
                <w:sz w:val="14"/>
                <w:szCs w:val="14"/>
              </w:rPr>
              <w:t>Título de licenciatura</w:t>
            </w:r>
          </w:p>
          <w:p w14:paraId="086B6421" w14:textId="03778827" w:rsidR="004666FA" w:rsidRPr="00BE5CF1" w:rsidRDefault="008A5969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d</w:t>
            </w:r>
            <w:r w:rsidR="00EF104A" w:rsidRPr="00BE5CF1">
              <w:rPr>
                <w:rFonts w:ascii="Noto Sans" w:hAnsi="Noto Sans" w:cs="Arial"/>
                <w:sz w:val="14"/>
                <w:szCs w:val="14"/>
              </w:rPr>
              <w:t xml:space="preserve">) Currículum Vite que </w:t>
            </w:r>
            <w:r w:rsidR="003A2D7A" w:rsidRPr="00BE5CF1">
              <w:rPr>
                <w:rFonts w:ascii="Noto Sans" w:hAnsi="Noto Sans" w:cs="Arial"/>
                <w:sz w:val="14"/>
                <w:szCs w:val="14"/>
              </w:rPr>
              <w:t xml:space="preserve">le </w:t>
            </w:r>
            <w:r w:rsidR="00EF104A" w:rsidRPr="00BE5CF1">
              <w:rPr>
                <w:rFonts w:ascii="Noto Sans" w:hAnsi="Noto Sans" w:cs="Arial"/>
                <w:sz w:val="14"/>
                <w:szCs w:val="14"/>
              </w:rPr>
              <w:t xml:space="preserve">acredite </w:t>
            </w:r>
            <w:r w:rsidR="003A2D7A" w:rsidRPr="00BE5CF1">
              <w:rPr>
                <w:rFonts w:ascii="Noto Sans" w:hAnsi="Noto Sans" w:cs="Arial"/>
                <w:sz w:val="14"/>
                <w:szCs w:val="14"/>
              </w:rPr>
              <w:t>contar con el perfil requerido para asesorar al estudiante o egresado</w:t>
            </w:r>
          </w:p>
        </w:tc>
        <w:tc>
          <w:tcPr>
            <w:tcW w:w="3038" w:type="dxa"/>
          </w:tcPr>
          <w:p w14:paraId="3BFED8C4" w14:textId="576E9405" w:rsidR="004666FA" w:rsidRPr="00BE5CF1" w:rsidRDefault="006B0CC1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AA1:</w:t>
            </w:r>
            <w:r w:rsidR="004578CD" w:rsidRPr="00BE5CF1">
              <w:rPr>
                <w:rFonts w:ascii="Noto Sans" w:hAnsi="Noto Sans" w:cs="Arial"/>
                <w:sz w:val="14"/>
                <w:szCs w:val="14"/>
              </w:rPr>
              <w:t xml:space="preserve"> Política educativa, Procesos institucionales y gestión</w:t>
            </w:r>
          </w:p>
          <w:p w14:paraId="7BEF8087" w14:textId="6799FE69" w:rsidR="006B0CC1" w:rsidRPr="00BE5CF1" w:rsidRDefault="006B0CC1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AA2:</w:t>
            </w:r>
            <w:r w:rsidR="004578CD" w:rsidRPr="00BE5CF1">
              <w:rPr>
                <w:rFonts w:ascii="Noto Sans" w:hAnsi="Noto Sans" w:cs="Arial"/>
                <w:sz w:val="14"/>
                <w:szCs w:val="14"/>
              </w:rPr>
              <w:t xml:space="preserve"> </w:t>
            </w:r>
            <w:r w:rsidR="004E5C6A" w:rsidRPr="00BE5CF1">
              <w:rPr>
                <w:rFonts w:ascii="Noto Sans" w:hAnsi="Noto Sans" w:cs="Arial"/>
                <w:sz w:val="14"/>
                <w:szCs w:val="14"/>
              </w:rPr>
              <w:t>Diversidad e interculturalidad</w:t>
            </w:r>
          </w:p>
          <w:p w14:paraId="5B36618F" w14:textId="50877038" w:rsidR="006B0CC1" w:rsidRPr="00BE5CF1" w:rsidRDefault="006B0CC1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AA3:</w:t>
            </w:r>
            <w:r w:rsidR="00891EC8" w:rsidRPr="00BE5CF1">
              <w:rPr>
                <w:rFonts w:ascii="Noto Sans" w:hAnsi="Noto Sans" w:cs="Arial"/>
                <w:sz w:val="14"/>
                <w:szCs w:val="14"/>
              </w:rPr>
              <w:t xml:space="preserve"> Aprendizaje y enseñanza en ciencias, humanidades y artes</w:t>
            </w:r>
          </w:p>
          <w:p w14:paraId="44FF6F29" w14:textId="780932C1" w:rsidR="006B0CC1" w:rsidRPr="00BE5CF1" w:rsidRDefault="006B0CC1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AA4:</w:t>
            </w:r>
            <w:r w:rsidR="00891EC8" w:rsidRPr="00BE5CF1">
              <w:rPr>
                <w:rFonts w:ascii="Noto Sans" w:hAnsi="Noto Sans" w:cs="Arial"/>
                <w:sz w:val="14"/>
                <w:szCs w:val="14"/>
              </w:rPr>
              <w:t xml:space="preserve"> Tecnologías</w:t>
            </w:r>
            <w:r w:rsidR="00D502C4" w:rsidRPr="00BE5CF1">
              <w:rPr>
                <w:rFonts w:ascii="Noto Sans" w:hAnsi="Noto Sans" w:cs="Arial"/>
                <w:sz w:val="14"/>
                <w:szCs w:val="14"/>
              </w:rPr>
              <w:t xml:space="preserve"> de información y modelos alternativos</w:t>
            </w:r>
          </w:p>
          <w:p w14:paraId="1AECFB7D" w14:textId="13CF0CA3" w:rsidR="006B0CC1" w:rsidRPr="00BE5CF1" w:rsidRDefault="006B0CC1" w:rsidP="008F667C">
            <w:pPr>
              <w:rPr>
                <w:rFonts w:ascii="Noto Sans" w:hAnsi="Noto Sans" w:cs="Arial"/>
                <w:sz w:val="14"/>
                <w:szCs w:val="14"/>
              </w:rPr>
            </w:pPr>
            <w:r w:rsidRPr="00BE5CF1">
              <w:rPr>
                <w:rFonts w:ascii="Noto Sans" w:hAnsi="Noto Sans" w:cs="Arial"/>
                <w:sz w:val="14"/>
                <w:szCs w:val="14"/>
              </w:rPr>
              <w:t>AA</w:t>
            </w:r>
            <w:r w:rsidR="00693601" w:rsidRPr="00BE5CF1">
              <w:rPr>
                <w:rFonts w:ascii="Noto Sans" w:hAnsi="Noto Sans" w:cs="Arial"/>
                <w:sz w:val="14"/>
                <w:szCs w:val="14"/>
              </w:rPr>
              <w:t>5</w:t>
            </w:r>
            <w:r w:rsidRPr="00BE5CF1">
              <w:rPr>
                <w:rFonts w:ascii="Noto Sans" w:hAnsi="Noto Sans" w:cs="Arial"/>
                <w:sz w:val="14"/>
                <w:szCs w:val="14"/>
              </w:rPr>
              <w:t>:</w:t>
            </w:r>
            <w:r w:rsidR="00D502C4" w:rsidRPr="00BE5CF1">
              <w:rPr>
                <w:rFonts w:ascii="Noto Sans" w:hAnsi="Noto Sans" w:cs="Arial"/>
                <w:sz w:val="14"/>
                <w:szCs w:val="14"/>
              </w:rPr>
              <w:t xml:space="preserve"> Teoría pedagógica y formación docente</w:t>
            </w:r>
          </w:p>
        </w:tc>
      </w:tr>
    </w:tbl>
    <w:p w14:paraId="676E445D" w14:textId="77777777" w:rsidR="00792A95" w:rsidRPr="00BE5CF1" w:rsidRDefault="00792A95" w:rsidP="00792A95">
      <w:pPr>
        <w:tabs>
          <w:tab w:val="left" w:pos="1671"/>
        </w:tabs>
        <w:rPr>
          <w:rFonts w:ascii="Noto Sans" w:eastAsia="Times New Roman" w:hAnsi="Noto Sans" w:cs="Arial"/>
          <w:sz w:val="20"/>
          <w:szCs w:val="20"/>
          <w:lang w:eastAsia="es-ES"/>
        </w:rPr>
      </w:pPr>
    </w:p>
    <w:tbl>
      <w:tblPr>
        <w:tblStyle w:val="Tablaconcuadrcula"/>
        <w:tblpPr w:leftFromText="141" w:rightFromText="141" w:vertAnchor="page" w:horzAnchor="margin" w:tblpXSpec="center" w:tblpY="11779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7"/>
        <w:gridCol w:w="713"/>
        <w:gridCol w:w="2977"/>
        <w:gridCol w:w="2551"/>
      </w:tblGrid>
      <w:tr w:rsidR="00567503" w:rsidRPr="00BE5CF1" w14:paraId="7FDD4460" w14:textId="77777777" w:rsidTr="00567503">
        <w:trPr>
          <w:trHeight w:val="280"/>
        </w:trPr>
        <w:tc>
          <w:tcPr>
            <w:tcW w:w="3257" w:type="dxa"/>
            <w:vAlign w:val="center"/>
          </w:tcPr>
          <w:p w14:paraId="26DD50E1" w14:textId="77777777" w:rsidR="00567503" w:rsidRPr="00BE5CF1" w:rsidRDefault="00567503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Atentamente</w:t>
            </w:r>
          </w:p>
        </w:tc>
        <w:tc>
          <w:tcPr>
            <w:tcW w:w="713" w:type="dxa"/>
            <w:vAlign w:val="center"/>
          </w:tcPr>
          <w:p w14:paraId="1374A1E1" w14:textId="77777777" w:rsidR="00567503" w:rsidRPr="00BE5CF1" w:rsidRDefault="00567503" w:rsidP="00567503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vAlign w:val="center"/>
          </w:tcPr>
          <w:p w14:paraId="7C72FBEB" w14:textId="77777777" w:rsidR="00567503" w:rsidRPr="00BE5CF1" w:rsidRDefault="00567503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proofErr w:type="spellStart"/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Vo.Bo</w:t>
            </w:r>
            <w:proofErr w:type="spellEnd"/>
            <w:r w:rsidRPr="00BE5CF1"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.</w:t>
            </w:r>
          </w:p>
        </w:tc>
        <w:tc>
          <w:tcPr>
            <w:tcW w:w="2551" w:type="dxa"/>
          </w:tcPr>
          <w:p w14:paraId="623755A3" w14:textId="77777777" w:rsidR="00567503" w:rsidRPr="00BE5CF1" w:rsidRDefault="00567503" w:rsidP="00567503">
            <w:pPr>
              <w:jc w:val="center"/>
              <w:rPr>
                <w:rFonts w:ascii="Noto Sans" w:eastAsia="Times New Roman" w:hAnsi="Noto Sans" w:cs="Arial"/>
                <w:sz w:val="16"/>
                <w:szCs w:val="16"/>
                <w:lang w:eastAsia="es-ES"/>
              </w:rPr>
            </w:pPr>
            <w:r w:rsidRPr="00BE5CF1">
              <w:rPr>
                <w:rFonts w:ascii="Noto Sans" w:eastAsia="Times New Roman" w:hAnsi="Noto Sans" w:cs="Arial"/>
                <w:color w:val="BFBFBF" w:themeColor="background1" w:themeShade="BF"/>
                <w:sz w:val="16"/>
                <w:szCs w:val="16"/>
                <w:lang w:eastAsia="es-ES"/>
              </w:rPr>
              <w:t>USE SÓLO EN CASO DE HABER OTRO/A ASESOR/A</w:t>
            </w:r>
          </w:p>
        </w:tc>
      </w:tr>
      <w:tr w:rsidR="00567503" w:rsidRPr="00BE5CF1" w14:paraId="550CDC57" w14:textId="77777777" w:rsidTr="00567503">
        <w:trPr>
          <w:trHeight w:val="386"/>
        </w:trPr>
        <w:tc>
          <w:tcPr>
            <w:tcW w:w="3257" w:type="dxa"/>
            <w:tcBorders>
              <w:bottom w:val="single" w:sz="4" w:space="0" w:color="auto"/>
            </w:tcBorders>
            <w:vAlign w:val="center"/>
          </w:tcPr>
          <w:p w14:paraId="669501DF" w14:textId="4E1F0201" w:rsidR="00567503" w:rsidRPr="00BE5CF1" w:rsidRDefault="00567503" w:rsidP="004D1495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713" w:type="dxa"/>
            <w:vAlign w:val="center"/>
          </w:tcPr>
          <w:p w14:paraId="7D75B089" w14:textId="77777777" w:rsidR="00567503" w:rsidRPr="00BE5CF1" w:rsidRDefault="00567503" w:rsidP="00567503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27026085" w14:textId="44C2B3F5" w:rsidR="00567503" w:rsidRPr="00BE5CF1" w:rsidRDefault="00567503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13DA5C3" w14:textId="77777777" w:rsidR="00567503" w:rsidRPr="00BE5CF1" w:rsidRDefault="00567503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</w:tr>
      <w:tr w:rsidR="00567503" w:rsidRPr="00BE5CF1" w14:paraId="5DA8EF35" w14:textId="77777777" w:rsidTr="00567503">
        <w:tc>
          <w:tcPr>
            <w:tcW w:w="3257" w:type="dxa"/>
            <w:tcBorders>
              <w:top w:val="single" w:sz="4" w:space="0" w:color="auto"/>
            </w:tcBorders>
            <w:vAlign w:val="center"/>
          </w:tcPr>
          <w:p w14:paraId="696DDFC7" w14:textId="1E1FE7E9" w:rsidR="00567503" w:rsidRPr="00BE5CF1" w:rsidRDefault="002B034C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Nombre</w:t>
            </w:r>
          </w:p>
        </w:tc>
        <w:tc>
          <w:tcPr>
            <w:tcW w:w="713" w:type="dxa"/>
            <w:vAlign w:val="center"/>
          </w:tcPr>
          <w:p w14:paraId="372EBDE5" w14:textId="77777777" w:rsidR="00567503" w:rsidRPr="00BE5CF1" w:rsidRDefault="00567503" w:rsidP="00567503">
            <w:pP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vAlign w:val="center"/>
          </w:tcPr>
          <w:p w14:paraId="1737C38D" w14:textId="04588EF7" w:rsidR="00567503" w:rsidRPr="00BE5CF1" w:rsidRDefault="007B1E34" w:rsidP="004D1495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 xml:space="preserve">Asesora o asesor                  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155A507" w14:textId="51346B30" w:rsidR="00567503" w:rsidRPr="00BE5CF1" w:rsidRDefault="007B1E34" w:rsidP="00567503">
            <w:pPr>
              <w:jc w:val="center"/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</w:pPr>
            <w:r>
              <w:rPr>
                <w:rFonts w:ascii="Noto Sans" w:eastAsia="Times New Roman" w:hAnsi="Noto Sans" w:cs="Arial"/>
                <w:sz w:val="18"/>
                <w:szCs w:val="18"/>
                <w:lang w:eastAsia="es-ES"/>
              </w:rPr>
              <w:t>Asesora o asesor externo</w:t>
            </w:r>
          </w:p>
        </w:tc>
      </w:tr>
    </w:tbl>
    <w:p w14:paraId="324FD263" w14:textId="77777777" w:rsidR="00792A95" w:rsidRPr="00BE5CF1" w:rsidRDefault="00792A95" w:rsidP="00792A95">
      <w:pPr>
        <w:spacing w:after="0"/>
        <w:rPr>
          <w:rFonts w:ascii="Noto Sans" w:eastAsia="Times New Roman" w:hAnsi="Noto Sans" w:cs="Arial"/>
          <w:sz w:val="20"/>
          <w:szCs w:val="20"/>
          <w:lang w:eastAsia="es-ES"/>
        </w:rPr>
      </w:pPr>
    </w:p>
    <w:sectPr w:rsidR="00792A95" w:rsidRPr="00BE5CF1" w:rsidSect="00EA1029">
      <w:headerReference w:type="default" r:id="rId8"/>
      <w:footerReference w:type="default" r:id="rId9"/>
      <w:pgSz w:w="12240" w:h="15840" w:code="1"/>
      <w:pgMar w:top="1258" w:right="1183" w:bottom="1276" w:left="1276" w:header="850" w:footer="15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0AF5" w14:textId="77777777" w:rsidR="0071072A" w:rsidRDefault="0071072A" w:rsidP="00656C6C">
      <w:pPr>
        <w:spacing w:after="0" w:line="240" w:lineRule="auto"/>
      </w:pPr>
      <w:r>
        <w:separator/>
      </w:r>
    </w:p>
  </w:endnote>
  <w:endnote w:type="continuationSeparator" w:id="0">
    <w:p w14:paraId="6CEFF097" w14:textId="77777777" w:rsidR="0071072A" w:rsidRDefault="0071072A" w:rsidP="0065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3E0A" w14:textId="26A5E45E" w:rsidR="00F8150F" w:rsidRDefault="00F8150F" w:rsidP="00F8150F">
    <w:pPr>
      <w:pStyle w:val="Piedepgina"/>
    </w:pPr>
  </w:p>
  <w:p w14:paraId="25542E8F" w14:textId="5D526014" w:rsidR="00F8150F" w:rsidRPr="00F8150F" w:rsidRDefault="00F8150F" w:rsidP="00F815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999DE" w14:textId="77777777" w:rsidR="0071072A" w:rsidRDefault="0071072A" w:rsidP="00656C6C">
      <w:pPr>
        <w:spacing w:after="0" w:line="240" w:lineRule="auto"/>
      </w:pPr>
      <w:r>
        <w:separator/>
      </w:r>
    </w:p>
  </w:footnote>
  <w:footnote w:type="continuationSeparator" w:id="0">
    <w:p w14:paraId="1E7D0C28" w14:textId="77777777" w:rsidR="0071072A" w:rsidRDefault="0071072A" w:rsidP="00656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4ED5" w14:textId="576E881F" w:rsidR="00F8150F" w:rsidRDefault="007A7CA3" w:rsidP="008C60C5">
    <w:pPr>
      <w:pStyle w:val="Encabezado"/>
      <w:tabs>
        <w:tab w:val="clear" w:pos="4419"/>
        <w:tab w:val="clear" w:pos="8838"/>
        <w:tab w:val="left" w:pos="1125"/>
      </w:tabs>
    </w:pPr>
    <w:r w:rsidRPr="007A7CA3">
      <w:rPr>
        <w:noProof/>
        <w:lang w:eastAsia="es-MX"/>
      </w:rPr>
      <w:drawing>
        <wp:anchor distT="0" distB="0" distL="114300" distR="114300" simplePos="0" relativeHeight="251657727" behindDoc="1" locked="0" layoutInCell="1" allowOverlap="1" wp14:anchorId="65991A3F" wp14:editId="1E702108">
          <wp:simplePos x="0" y="0"/>
          <wp:positionH relativeFrom="column">
            <wp:posOffset>-176530</wp:posOffset>
          </wp:positionH>
          <wp:positionV relativeFrom="paragraph">
            <wp:posOffset>100965</wp:posOffset>
          </wp:positionV>
          <wp:extent cx="2941320" cy="431800"/>
          <wp:effectExtent l="0" t="0" r="5080" b="0"/>
          <wp:wrapNone/>
          <wp:docPr id="192775387" name="Imagen 4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775387" name="Imagen 4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132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A7CA3">
      <w:rPr>
        <w:noProof/>
        <w:lang w:eastAsia="es-MX"/>
      </w:rPr>
      <w:drawing>
        <wp:anchor distT="0" distB="0" distL="114300" distR="114300" simplePos="0" relativeHeight="251656703" behindDoc="1" locked="0" layoutInCell="1" allowOverlap="1" wp14:anchorId="04095853" wp14:editId="4EAFE0D5">
          <wp:simplePos x="0" y="0"/>
          <wp:positionH relativeFrom="column">
            <wp:posOffset>-812800</wp:posOffset>
          </wp:positionH>
          <wp:positionV relativeFrom="paragraph">
            <wp:posOffset>-508635</wp:posOffset>
          </wp:positionV>
          <wp:extent cx="7848600" cy="10156646"/>
          <wp:effectExtent l="0" t="0" r="0" b="381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0E3E">
      <w:rPr>
        <w:noProof/>
        <w:lang w:eastAsia="es-MX"/>
      </w:rPr>
      <w:drawing>
        <wp:anchor distT="0" distB="0" distL="114300" distR="114300" simplePos="0" relativeHeight="251658752" behindDoc="1" locked="0" layoutInCell="1" allowOverlap="1" wp14:anchorId="493EBE33" wp14:editId="2FBB60BE">
          <wp:simplePos x="0" y="0"/>
          <wp:positionH relativeFrom="margin">
            <wp:posOffset>3276600</wp:posOffset>
          </wp:positionH>
          <wp:positionV relativeFrom="paragraph">
            <wp:posOffset>-260350</wp:posOffset>
          </wp:positionV>
          <wp:extent cx="2477135" cy="742950"/>
          <wp:effectExtent l="0" t="0" r="0" b="0"/>
          <wp:wrapNone/>
          <wp:docPr id="1182742596" name="Imagen 1182742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713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8150F">
      <w:tab/>
    </w:r>
  </w:p>
  <w:p w14:paraId="615BBF22" w14:textId="32710487" w:rsidR="003B29CF" w:rsidRPr="00F8150F" w:rsidRDefault="003B29CF" w:rsidP="00F815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F1361"/>
    <w:multiLevelType w:val="hybridMultilevel"/>
    <w:tmpl w:val="4956C9D0"/>
    <w:lvl w:ilvl="0" w:tplc="97B8DF62">
      <w:start w:val="18"/>
      <w:numFmt w:val="bullet"/>
      <w:lvlText w:val="-"/>
      <w:lvlJc w:val="left"/>
      <w:pPr>
        <w:ind w:left="720" w:hanging="360"/>
      </w:pPr>
      <w:rPr>
        <w:rFonts w:ascii="Montserrat" w:eastAsia="Calibri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B2D6C"/>
    <w:multiLevelType w:val="hybridMultilevel"/>
    <w:tmpl w:val="F5B6F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11A1A"/>
    <w:multiLevelType w:val="hybridMultilevel"/>
    <w:tmpl w:val="13AE7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781484">
    <w:abstractNumId w:val="2"/>
  </w:num>
  <w:num w:numId="2" w16cid:durableId="1010247">
    <w:abstractNumId w:val="0"/>
  </w:num>
  <w:num w:numId="3" w16cid:durableId="112584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E4"/>
    <w:rsid w:val="000043B6"/>
    <w:rsid w:val="00015702"/>
    <w:rsid w:val="00022F6E"/>
    <w:rsid w:val="000334A4"/>
    <w:rsid w:val="000432C8"/>
    <w:rsid w:val="000448F5"/>
    <w:rsid w:val="00057FB9"/>
    <w:rsid w:val="000805A8"/>
    <w:rsid w:val="00080C1E"/>
    <w:rsid w:val="000A12A6"/>
    <w:rsid w:val="000F0277"/>
    <w:rsid w:val="000F6766"/>
    <w:rsid w:val="00102579"/>
    <w:rsid w:val="00107DE6"/>
    <w:rsid w:val="00150842"/>
    <w:rsid w:val="001601B6"/>
    <w:rsid w:val="00160ED5"/>
    <w:rsid w:val="001D129E"/>
    <w:rsid w:val="00207B1B"/>
    <w:rsid w:val="00215427"/>
    <w:rsid w:val="002174B5"/>
    <w:rsid w:val="00223304"/>
    <w:rsid w:val="00232E76"/>
    <w:rsid w:val="002672FD"/>
    <w:rsid w:val="002B034C"/>
    <w:rsid w:val="002C02CB"/>
    <w:rsid w:val="002D022D"/>
    <w:rsid w:val="002D0DD9"/>
    <w:rsid w:val="002D3F6F"/>
    <w:rsid w:val="00324B54"/>
    <w:rsid w:val="00353F4D"/>
    <w:rsid w:val="00362D51"/>
    <w:rsid w:val="003639EA"/>
    <w:rsid w:val="0037500A"/>
    <w:rsid w:val="00384F0E"/>
    <w:rsid w:val="003901BC"/>
    <w:rsid w:val="003A0E08"/>
    <w:rsid w:val="003A2C6B"/>
    <w:rsid w:val="003A2D7A"/>
    <w:rsid w:val="003A6B05"/>
    <w:rsid w:val="003A7922"/>
    <w:rsid w:val="003B29CF"/>
    <w:rsid w:val="003B7C9F"/>
    <w:rsid w:val="003C05A7"/>
    <w:rsid w:val="003C62DB"/>
    <w:rsid w:val="003D57E1"/>
    <w:rsid w:val="003F6364"/>
    <w:rsid w:val="00402519"/>
    <w:rsid w:val="00413DB1"/>
    <w:rsid w:val="004142A9"/>
    <w:rsid w:val="0043764A"/>
    <w:rsid w:val="00444324"/>
    <w:rsid w:val="004578CD"/>
    <w:rsid w:val="00457CF2"/>
    <w:rsid w:val="00465F0F"/>
    <w:rsid w:val="004666FA"/>
    <w:rsid w:val="00472D48"/>
    <w:rsid w:val="00477542"/>
    <w:rsid w:val="0047783C"/>
    <w:rsid w:val="00484960"/>
    <w:rsid w:val="00485FFB"/>
    <w:rsid w:val="00495E9B"/>
    <w:rsid w:val="004D1495"/>
    <w:rsid w:val="004E000C"/>
    <w:rsid w:val="004E5C6A"/>
    <w:rsid w:val="004F7250"/>
    <w:rsid w:val="005039F9"/>
    <w:rsid w:val="00521227"/>
    <w:rsid w:val="005314D1"/>
    <w:rsid w:val="005337CE"/>
    <w:rsid w:val="005419C7"/>
    <w:rsid w:val="00541DEF"/>
    <w:rsid w:val="00545907"/>
    <w:rsid w:val="0055626B"/>
    <w:rsid w:val="00565400"/>
    <w:rsid w:val="00567503"/>
    <w:rsid w:val="00597391"/>
    <w:rsid w:val="005A5FD5"/>
    <w:rsid w:val="005B45F7"/>
    <w:rsid w:val="005C0070"/>
    <w:rsid w:val="005C01B8"/>
    <w:rsid w:val="005E48FF"/>
    <w:rsid w:val="005E55DF"/>
    <w:rsid w:val="006010D4"/>
    <w:rsid w:val="00607779"/>
    <w:rsid w:val="00626926"/>
    <w:rsid w:val="00634AD5"/>
    <w:rsid w:val="00634E14"/>
    <w:rsid w:val="00645D36"/>
    <w:rsid w:val="006554C0"/>
    <w:rsid w:val="00656C6C"/>
    <w:rsid w:val="00663848"/>
    <w:rsid w:val="006834F8"/>
    <w:rsid w:val="0069079D"/>
    <w:rsid w:val="00693601"/>
    <w:rsid w:val="006A24E8"/>
    <w:rsid w:val="006A4571"/>
    <w:rsid w:val="006B0CC1"/>
    <w:rsid w:val="006C6C01"/>
    <w:rsid w:val="006D19DA"/>
    <w:rsid w:val="006D46FE"/>
    <w:rsid w:val="006E1A50"/>
    <w:rsid w:val="006E1F54"/>
    <w:rsid w:val="006E770A"/>
    <w:rsid w:val="006F03B0"/>
    <w:rsid w:val="006F3DE5"/>
    <w:rsid w:val="00705307"/>
    <w:rsid w:val="0071072A"/>
    <w:rsid w:val="007110E4"/>
    <w:rsid w:val="0071394E"/>
    <w:rsid w:val="00762307"/>
    <w:rsid w:val="0077471E"/>
    <w:rsid w:val="00792A95"/>
    <w:rsid w:val="007A7CA3"/>
    <w:rsid w:val="007B1E34"/>
    <w:rsid w:val="007D0B75"/>
    <w:rsid w:val="007D664C"/>
    <w:rsid w:val="007F424B"/>
    <w:rsid w:val="007F5E86"/>
    <w:rsid w:val="00801EA2"/>
    <w:rsid w:val="00817A47"/>
    <w:rsid w:val="00821078"/>
    <w:rsid w:val="008226D0"/>
    <w:rsid w:val="00822E6C"/>
    <w:rsid w:val="00825268"/>
    <w:rsid w:val="00830403"/>
    <w:rsid w:val="008310FA"/>
    <w:rsid w:val="008330B5"/>
    <w:rsid w:val="00845493"/>
    <w:rsid w:val="008461D1"/>
    <w:rsid w:val="00846A31"/>
    <w:rsid w:val="00846C27"/>
    <w:rsid w:val="0085260A"/>
    <w:rsid w:val="008630D0"/>
    <w:rsid w:val="008758BB"/>
    <w:rsid w:val="00875D4B"/>
    <w:rsid w:val="008802CB"/>
    <w:rsid w:val="0088047C"/>
    <w:rsid w:val="00891EC8"/>
    <w:rsid w:val="0089640A"/>
    <w:rsid w:val="008A1DD6"/>
    <w:rsid w:val="008A5969"/>
    <w:rsid w:val="008A6BB8"/>
    <w:rsid w:val="008C60C5"/>
    <w:rsid w:val="008C6F64"/>
    <w:rsid w:val="008D35A1"/>
    <w:rsid w:val="008D7B2C"/>
    <w:rsid w:val="009121DF"/>
    <w:rsid w:val="0091278C"/>
    <w:rsid w:val="00912B0F"/>
    <w:rsid w:val="00935C68"/>
    <w:rsid w:val="0094156A"/>
    <w:rsid w:val="00973291"/>
    <w:rsid w:val="00985B50"/>
    <w:rsid w:val="009A6A55"/>
    <w:rsid w:val="009B19A6"/>
    <w:rsid w:val="009B5C81"/>
    <w:rsid w:val="009D483A"/>
    <w:rsid w:val="009E1A66"/>
    <w:rsid w:val="00A07731"/>
    <w:rsid w:val="00A10F86"/>
    <w:rsid w:val="00A14F8D"/>
    <w:rsid w:val="00A15DF4"/>
    <w:rsid w:val="00A16CC7"/>
    <w:rsid w:val="00A176DC"/>
    <w:rsid w:val="00A2635D"/>
    <w:rsid w:val="00A317BE"/>
    <w:rsid w:val="00A326A4"/>
    <w:rsid w:val="00A52B03"/>
    <w:rsid w:val="00A54951"/>
    <w:rsid w:val="00A55805"/>
    <w:rsid w:val="00A75258"/>
    <w:rsid w:val="00A83DD6"/>
    <w:rsid w:val="00A841E2"/>
    <w:rsid w:val="00A85E4D"/>
    <w:rsid w:val="00A918BF"/>
    <w:rsid w:val="00A94E45"/>
    <w:rsid w:val="00AB0875"/>
    <w:rsid w:val="00AC615D"/>
    <w:rsid w:val="00AE2FE9"/>
    <w:rsid w:val="00AE44AF"/>
    <w:rsid w:val="00AF6A0C"/>
    <w:rsid w:val="00AF6CA4"/>
    <w:rsid w:val="00B23A13"/>
    <w:rsid w:val="00B27F53"/>
    <w:rsid w:val="00B3238B"/>
    <w:rsid w:val="00B401AA"/>
    <w:rsid w:val="00B41595"/>
    <w:rsid w:val="00B66CD0"/>
    <w:rsid w:val="00BA0BED"/>
    <w:rsid w:val="00BA330A"/>
    <w:rsid w:val="00BD6630"/>
    <w:rsid w:val="00BE5CF1"/>
    <w:rsid w:val="00C00A09"/>
    <w:rsid w:val="00C12C8E"/>
    <w:rsid w:val="00C20469"/>
    <w:rsid w:val="00C20E3E"/>
    <w:rsid w:val="00C21610"/>
    <w:rsid w:val="00C22E8D"/>
    <w:rsid w:val="00C26069"/>
    <w:rsid w:val="00C36BA9"/>
    <w:rsid w:val="00C61989"/>
    <w:rsid w:val="00C62151"/>
    <w:rsid w:val="00C621ED"/>
    <w:rsid w:val="00C7503E"/>
    <w:rsid w:val="00C94D93"/>
    <w:rsid w:val="00CD026C"/>
    <w:rsid w:val="00CD3EA7"/>
    <w:rsid w:val="00D02FDD"/>
    <w:rsid w:val="00D13A1F"/>
    <w:rsid w:val="00D30F52"/>
    <w:rsid w:val="00D3475D"/>
    <w:rsid w:val="00D502C4"/>
    <w:rsid w:val="00D57DA1"/>
    <w:rsid w:val="00D71D50"/>
    <w:rsid w:val="00D75B47"/>
    <w:rsid w:val="00D75BF8"/>
    <w:rsid w:val="00D803F4"/>
    <w:rsid w:val="00D906D7"/>
    <w:rsid w:val="00DA68B6"/>
    <w:rsid w:val="00DC0CB2"/>
    <w:rsid w:val="00DC489C"/>
    <w:rsid w:val="00DE3F7F"/>
    <w:rsid w:val="00E1402B"/>
    <w:rsid w:val="00E1466F"/>
    <w:rsid w:val="00E15944"/>
    <w:rsid w:val="00E27368"/>
    <w:rsid w:val="00E62C1A"/>
    <w:rsid w:val="00E75C72"/>
    <w:rsid w:val="00EA1029"/>
    <w:rsid w:val="00EB268F"/>
    <w:rsid w:val="00EC36EC"/>
    <w:rsid w:val="00EC5470"/>
    <w:rsid w:val="00ED0943"/>
    <w:rsid w:val="00ED1A66"/>
    <w:rsid w:val="00ED7E4C"/>
    <w:rsid w:val="00EE55F3"/>
    <w:rsid w:val="00EE60CC"/>
    <w:rsid w:val="00EF104A"/>
    <w:rsid w:val="00EF4DC4"/>
    <w:rsid w:val="00F142D1"/>
    <w:rsid w:val="00F14A02"/>
    <w:rsid w:val="00F17F27"/>
    <w:rsid w:val="00F21381"/>
    <w:rsid w:val="00F2578D"/>
    <w:rsid w:val="00F36986"/>
    <w:rsid w:val="00F523E4"/>
    <w:rsid w:val="00F55D5C"/>
    <w:rsid w:val="00F57835"/>
    <w:rsid w:val="00F6206D"/>
    <w:rsid w:val="00F7673B"/>
    <w:rsid w:val="00F77C85"/>
    <w:rsid w:val="00F8150F"/>
    <w:rsid w:val="00FC33E3"/>
    <w:rsid w:val="00FC4823"/>
    <w:rsid w:val="00FC75E8"/>
    <w:rsid w:val="00FE60B1"/>
    <w:rsid w:val="00FF016A"/>
    <w:rsid w:val="00FF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B5E9D"/>
  <w15:chartTrackingRefBased/>
  <w15:docId w15:val="{9F7619E9-952A-4C92-BBDC-3E3C4359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3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C6C"/>
  </w:style>
  <w:style w:type="paragraph" w:styleId="Piedepgina">
    <w:name w:val="footer"/>
    <w:basedOn w:val="Normal"/>
    <w:link w:val="Piedepgina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C6C"/>
  </w:style>
  <w:style w:type="table" w:styleId="Tablaconcuadrcula">
    <w:name w:val="Table Grid"/>
    <w:basedOn w:val="Tablanormal"/>
    <w:uiPriority w:val="39"/>
    <w:rsid w:val="00875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D4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0530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8A1DD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D3EA7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7D664C"/>
    <w:pPr>
      <w:spacing w:after="0" w:line="240" w:lineRule="auto"/>
    </w:pPr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001\Documents\Plantillas%20personalizadas%20de%20Office\Formato%20de%20oficio%2020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E8619-8B3E-4CCB-9595-2920838C9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oficio 2020</Template>
  <TotalTime>147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001</dc:creator>
  <cp:keywords/>
  <dc:description/>
  <cp:lastModifiedBy>Sebastián Flores</cp:lastModifiedBy>
  <cp:revision>4</cp:revision>
  <cp:lastPrinted>2020-01-17T20:45:00Z</cp:lastPrinted>
  <dcterms:created xsi:type="dcterms:W3CDTF">2025-02-21T02:21:00Z</dcterms:created>
  <dcterms:modified xsi:type="dcterms:W3CDTF">2026-03-05T18:42:00Z</dcterms:modified>
</cp:coreProperties>
</file>
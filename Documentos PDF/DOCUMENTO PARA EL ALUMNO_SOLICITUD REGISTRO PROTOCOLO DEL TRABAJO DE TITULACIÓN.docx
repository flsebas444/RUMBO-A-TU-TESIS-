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5DC9" w14:textId="77777777" w:rsidR="00D86A02" w:rsidRDefault="00D86A02" w:rsidP="0011432A">
      <w:pPr>
        <w:pStyle w:val="Sinespaciado"/>
        <w:rPr>
          <w:rFonts w:ascii="Montserrat" w:hAnsi="Montserrat"/>
          <w:b/>
          <w:bCs/>
          <w:sz w:val="18"/>
          <w:szCs w:val="18"/>
          <w:lang w:eastAsia="es-ES"/>
        </w:rPr>
      </w:pPr>
    </w:p>
    <w:p w14:paraId="66517537" w14:textId="77777777" w:rsidR="00282E43" w:rsidRDefault="00AB0875" w:rsidP="00C61989">
      <w:pPr>
        <w:pStyle w:val="Sinespaciado"/>
        <w:jc w:val="center"/>
        <w:rPr>
          <w:rFonts w:ascii="Montserrat" w:hAnsi="Montserrat"/>
          <w:b/>
          <w:bCs/>
          <w:sz w:val="18"/>
          <w:szCs w:val="18"/>
          <w:lang w:eastAsia="es-ES"/>
        </w:rPr>
      </w:pPr>
      <w:bookmarkStart w:id="0" w:name="_Hlk191116977"/>
      <w:r w:rsidRPr="007C71AA">
        <w:rPr>
          <w:rFonts w:ascii="Montserrat" w:hAnsi="Montserrat"/>
          <w:b/>
          <w:bCs/>
          <w:sz w:val="18"/>
          <w:szCs w:val="18"/>
          <w:lang w:eastAsia="es-ES"/>
        </w:rPr>
        <w:t xml:space="preserve">SOLICITUD DE </w:t>
      </w:r>
      <w:r w:rsidR="00D126EA">
        <w:rPr>
          <w:rFonts w:ascii="Montserrat" w:hAnsi="Montserrat"/>
          <w:b/>
          <w:bCs/>
          <w:sz w:val="18"/>
          <w:szCs w:val="18"/>
          <w:lang w:eastAsia="es-ES"/>
        </w:rPr>
        <w:t>ASIGNACIÓN</w:t>
      </w:r>
      <w:r w:rsidRPr="007C71AA">
        <w:rPr>
          <w:rFonts w:ascii="Montserrat" w:hAnsi="Montserrat"/>
          <w:b/>
          <w:bCs/>
          <w:sz w:val="18"/>
          <w:szCs w:val="18"/>
          <w:lang w:eastAsia="es-ES"/>
        </w:rPr>
        <w:t xml:space="preserve"> DE</w:t>
      </w:r>
      <w:r w:rsidR="00D126EA">
        <w:rPr>
          <w:rFonts w:ascii="Montserrat" w:hAnsi="Montserrat"/>
          <w:b/>
          <w:bCs/>
          <w:sz w:val="18"/>
          <w:szCs w:val="18"/>
          <w:lang w:eastAsia="es-ES"/>
        </w:rPr>
        <w:t xml:space="preserve"> ASESOR/A</w:t>
      </w:r>
      <w:r w:rsidR="00282E43">
        <w:rPr>
          <w:rFonts w:ascii="Montserrat" w:hAnsi="Montserrat"/>
          <w:b/>
          <w:bCs/>
          <w:sz w:val="18"/>
          <w:szCs w:val="18"/>
          <w:lang w:eastAsia="es-ES"/>
        </w:rPr>
        <w:t xml:space="preserve"> PARA ELABORACIÓN </w:t>
      </w:r>
    </w:p>
    <w:p w14:paraId="666EA93F" w14:textId="496DEAA9" w:rsidR="00C61989" w:rsidRPr="00C61989" w:rsidRDefault="00282E43" w:rsidP="00C61989">
      <w:pPr>
        <w:pStyle w:val="Sinespaciado"/>
        <w:jc w:val="center"/>
        <w:rPr>
          <w:rFonts w:ascii="Montserrat" w:hAnsi="Montserrat"/>
          <w:b/>
          <w:bCs/>
          <w:sz w:val="18"/>
          <w:szCs w:val="18"/>
          <w:lang w:eastAsia="es-ES"/>
        </w:rPr>
      </w:pPr>
      <w:r>
        <w:rPr>
          <w:rFonts w:ascii="Montserrat" w:hAnsi="Montserrat"/>
          <w:b/>
          <w:bCs/>
          <w:sz w:val="18"/>
          <w:szCs w:val="18"/>
          <w:lang w:eastAsia="es-ES"/>
        </w:rPr>
        <w:t xml:space="preserve">DE </w:t>
      </w:r>
      <w:r w:rsidR="00B64930" w:rsidRPr="007C71AA">
        <w:rPr>
          <w:rFonts w:ascii="Montserrat" w:hAnsi="Montserrat"/>
          <w:b/>
          <w:bCs/>
          <w:sz w:val="18"/>
          <w:szCs w:val="18"/>
          <w:lang w:eastAsia="es-ES"/>
        </w:rPr>
        <w:t>PROTOCOLO DE</w:t>
      </w:r>
      <w:r w:rsidR="00E93408">
        <w:rPr>
          <w:rFonts w:ascii="Montserrat" w:hAnsi="Montserrat"/>
          <w:b/>
          <w:bCs/>
          <w:sz w:val="18"/>
          <w:szCs w:val="18"/>
          <w:lang w:eastAsia="es-ES"/>
        </w:rPr>
        <w:t xml:space="preserve"> </w:t>
      </w:r>
      <w:r w:rsidR="00AB0875" w:rsidRPr="007C71AA">
        <w:rPr>
          <w:rFonts w:ascii="Montserrat" w:hAnsi="Montserrat"/>
          <w:b/>
          <w:bCs/>
          <w:sz w:val="18"/>
          <w:szCs w:val="18"/>
          <w:lang w:eastAsia="es-ES"/>
        </w:rPr>
        <w:t>TRABAJO</w:t>
      </w:r>
      <w:r w:rsidR="00AB0875" w:rsidRPr="00C61989">
        <w:rPr>
          <w:rFonts w:ascii="Montserrat" w:hAnsi="Montserrat"/>
          <w:b/>
          <w:bCs/>
          <w:sz w:val="18"/>
          <w:szCs w:val="18"/>
          <w:lang w:eastAsia="es-ES"/>
        </w:rPr>
        <w:t xml:space="preserve"> </w:t>
      </w:r>
      <w:r w:rsidR="00B23A13" w:rsidRPr="00C61989">
        <w:rPr>
          <w:rFonts w:ascii="Montserrat" w:hAnsi="Montserrat"/>
          <w:b/>
          <w:bCs/>
          <w:sz w:val="18"/>
          <w:szCs w:val="18"/>
          <w:lang w:eastAsia="es-ES"/>
        </w:rPr>
        <w:t>DE TITULACIÓN</w:t>
      </w:r>
    </w:p>
    <w:p w14:paraId="177B1090" w14:textId="2F0D50F9" w:rsidR="00AB0875" w:rsidRPr="00C61989" w:rsidRDefault="00AB0875" w:rsidP="00C61989">
      <w:pPr>
        <w:pStyle w:val="Sinespaciado"/>
        <w:jc w:val="center"/>
        <w:rPr>
          <w:rFonts w:ascii="Montserrat" w:hAnsi="Montserrat"/>
          <w:sz w:val="16"/>
          <w:szCs w:val="16"/>
          <w:lang w:eastAsia="es-ES"/>
        </w:rPr>
      </w:pPr>
      <w:r w:rsidRPr="00C61989">
        <w:rPr>
          <w:rFonts w:ascii="Montserrat" w:hAnsi="Montserrat"/>
          <w:sz w:val="16"/>
          <w:szCs w:val="16"/>
          <w:lang w:eastAsia="es-ES"/>
        </w:rPr>
        <w:t xml:space="preserve">FORMATO </w:t>
      </w:r>
      <w:r w:rsidR="00B234F7">
        <w:rPr>
          <w:rFonts w:ascii="Montserrat" w:hAnsi="Montserrat"/>
          <w:sz w:val="16"/>
          <w:szCs w:val="16"/>
          <w:lang w:eastAsia="es-ES"/>
        </w:rPr>
        <w:t>CT</w:t>
      </w:r>
      <w:r w:rsidRPr="00C61989">
        <w:rPr>
          <w:rFonts w:ascii="Montserrat" w:hAnsi="Montserrat"/>
          <w:sz w:val="16"/>
          <w:szCs w:val="16"/>
          <w:lang w:eastAsia="es-ES"/>
        </w:rPr>
        <w:t>-</w:t>
      </w:r>
      <w:r w:rsidR="009F2FF1" w:rsidRPr="00C61989">
        <w:rPr>
          <w:rFonts w:ascii="Montserrat" w:hAnsi="Montserrat"/>
          <w:sz w:val="16"/>
          <w:szCs w:val="16"/>
          <w:lang w:eastAsia="es-ES"/>
        </w:rPr>
        <w:t>LAE</w:t>
      </w:r>
      <w:r w:rsidR="009F2FF1">
        <w:rPr>
          <w:rFonts w:ascii="Montserrat" w:hAnsi="Montserrat"/>
          <w:sz w:val="16"/>
          <w:szCs w:val="16"/>
          <w:lang w:eastAsia="es-ES"/>
        </w:rPr>
        <w:t xml:space="preserve"> </w:t>
      </w:r>
      <w:r w:rsidR="00D126EA">
        <w:rPr>
          <w:rFonts w:ascii="Montserrat" w:hAnsi="Montserrat"/>
          <w:sz w:val="16"/>
          <w:szCs w:val="16"/>
          <w:lang w:eastAsia="es-ES"/>
        </w:rPr>
        <w:t>1</w:t>
      </w:r>
    </w:p>
    <w:p w14:paraId="5FD1C474" w14:textId="77777777" w:rsidR="00C61989" w:rsidRPr="00C61989" w:rsidRDefault="00C61989" w:rsidP="00C61989">
      <w:pPr>
        <w:pStyle w:val="Sinespaciado"/>
        <w:jc w:val="center"/>
        <w:rPr>
          <w:rFonts w:ascii="Montserrat" w:hAnsi="Montserrat"/>
          <w:sz w:val="20"/>
          <w:szCs w:val="20"/>
          <w:lang w:eastAsia="es-ES"/>
        </w:rPr>
      </w:pPr>
    </w:p>
    <w:p w14:paraId="67372D24" w14:textId="3A337B34" w:rsidR="00AB0875" w:rsidRPr="00821078" w:rsidRDefault="00AB0875" w:rsidP="00AB0875">
      <w:pPr>
        <w:jc w:val="right"/>
        <w:rPr>
          <w:rFonts w:ascii="Montserrat" w:eastAsia="Times New Roman" w:hAnsi="Montserrat" w:cs="Arial"/>
          <w:sz w:val="18"/>
          <w:szCs w:val="18"/>
          <w:lang w:eastAsia="es-ES"/>
        </w:rPr>
      </w:pPr>
      <w:r w:rsidRPr="00821078">
        <w:rPr>
          <w:rFonts w:ascii="Montserrat" w:eastAsia="Times New Roman" w:hAnsi="Montserrat" w:cs="Arial"/>
          <w:sz w:val="18"/>
          <w:szCs w:val="18"/>
          <w:lang w:eastAsia="es-ES"/>
        </w:rPr>
        <w:t>Ciudad de México,</w:t>
      </w:r>
      <w:r w:rsidR="007F5E86" w:rsidRPr="00821078">
        <w:rPr>
          <w:rFonts w:ascii="Montserrat" w:eastAsia="Times New Roman" w:hAnsi="Montserrat" w:cs="Arial"/>
          <w:sz w:val="18"/>
          <w:szCs w:val="18"/>
          <w:lang w:eastAsia="es-ES"/>
        </w:rPr>
        <w:t xml:space="preserve"> a </w:t>
      </w:r>
      <w:r w:rsidR="00CF72D2" w:rsidRPr="006E362C">
        <w:rPr>
          <w:rFonts w:ascii="Montserrat" w:eastAsia="Times New Roman" w:hAnsi="Montserrat" w:cs="Arial"/>
          <w:sz w:val="18"/>
          <w:szCs w:val="18"/>
          <w:lang w:eastAsia="es-ES"/>
        </w:rPr>
        <w:t>XX</w:t>
      </w:r>
      <w:r w:rsidR="007F5E86" w:rsidRPr="006E362C">
        <w:rPr>
          <w:rFonts w:ascii="Montserrat" w:eastAsia="Times New Roman" w:hAnsi="Montserrat" w:cs="Arial"/>
          <w:sz w:val="18"/>
          <w:szCs w:val="18"/>
          <w:lang w:eastAsia="es-ES"/>
        </w:rPr>
        <w:t xml:space="preserve"> de </w:t>
      </w:r>
      <w:r w:rsidR="00CF72D2" w:rsidRPr="006E362C">
        <w:rPr>
          <w:rFonts w:ascii="Montserrat" w:eastAsia="Times New Roman" w:hAnsi="Montserrat" w:cs="Arial"/>
          <w:sz w:val="18"/>
          <w:szCs w:val="18"/>
          <w:lang w:eastAsia="es-ES"/>
        </w:rPr>
        <w:t>XXXXXX</w:t>
      </w:r>
      <w:r w:rsidR="007F5E86" w:rsidRPr="00821078">
        <w:rPr>
          <w:rFonts w:ascii="Montserrat" w:eastAsia="Times New Roman" w:hAnsi="Montserrat" w:cs="Arial"/>
          <w:sz w:val="18"/>
          <w:szCs w:val="18"/>
          <w:lang w:eastAsia="es-ES"/>
        </w:rPr>
        <w:t xml:space="preserve"> de 202</w:t>
      </w:r>
      <w:r w:rsidR="0011432A">
        <w:rPr>
          <w:rFonts w:ascii="Montserrat" w:eastAsia="Times New Roman" w:hAnsi="Montserrat" w:cs="Arial"/>
          <w:sz w:val="18"/>
          <w:szCs w:val="18"/>
          <w:lang w:eastAsia="es-ES"/>
        </w:rPr>
        <w:t>5</w:t>
      </w:r>
    </w:p>
    <w:p w14:paraId="4ACBAD32" w14:textId="5B0F9B2A" w:rsidR="00AB0875" w:rsidRPr="00145833" w:rsidRDefault="00AB0875" w:rsidP="00AB0875">
      <w:pPr>
        <w:spacing w:after="0" w:line="240" w:lineRule="auto"/>
        <w:rPr>
          <w:rFonts w:ascii="Montserrat" w:eastAsia="Times New Roman" w:hAnsi="Montserrat" w:cs="Arial"/>
          <w:sz w:val="18"/>
          <w:szCs w:val="18"/>
          <w:lang w:eastAsia="es-ES"/>
        </w:rPr>
      </w:pP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Comisión de Titulación</w:t>
      </w:r>
    </w:p>
    <w:p w14:paraId="3E30C4C7" w14:textId="15D60499" w:rsidR="00AB0875" w:rsidRPr="00145833" w:rsidRDefault="00AB0875" w:rsidP="00AB0875">
      <w:pPr>
        <w:spacing w:after="0" w:line="240" w:lineRule="auto"/>
        <w:rPr>
          <w:rFonts w:ascii="Montserrat" w:eastAsia="Times New Roman" w:hAnsi="Montserrat" w:cs="Arial"/>
          <w:sz w:val="18"/>
          <w:szCs w:val="18"/>
          <w:lang w:eastAsia="es-ES"/>
        </w:rPr>
      </w:pP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P</w:t>
      </w:r>
      <w:r w:rsidR="00ED0943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r</w:t>
      </w:r>
      <w:r w:rsidR="00ED0943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e</w:t>
      </w:r>
      <w:r w:rsidR="00ED0943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s</w:t>
      </w:r>
      <w:r w:rsidR="00ED0943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e</w:t>
      </w:r>
      <w:r w:rsidR="00ED0943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n</w:t>
      </w:r>
      <w:r w:rsidR="00ED0943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t</w:t>
      </w:r>
      <w:r w:rsidR="00ED0943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</w:t>
      </w: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e</w:t>
      </w:r>
    </w:p>
    <w:p w14:paraId="04669898" w14:textId="77777777" w:rsidR="00E6182F" w:rsidRPr="00145833" w:rsidRDefault="00E6182F" w:rsidP="00AB0875">
      <w:pPr>
        <w:spacing w:after="0" w:line="240" w:lineRule="auto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34C82D47" w14:textId="77777777" w:rsidR="0054076D" w:rsidRPr="00145833" w:rsidRDefault="0054076D" w:rsidP="00AB0875">
      <w:pPr>
        <w:spacing w:after="0" w:line="240" w:lineRule="auto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549EB756" w14:textId="67EC4976" w:rsidR="00E6182F" w:rsidRPr="00145833" w:rsidRDefault="00E6182F" w:rsidP="00AB0875">
      <w:pPr>
        <w:spacing w:after="0" w:line="240" w:lineRule="auto"/>
        <w:contextualSpacing/>
        <w:rPr>
          <w:rFonts w:ascii="Montserrat" w:eastAsia="Times New Roman" w:hAnsi="Montserrat" w:cs="Arial"/>
          <w:sz w:val="18"/>
          <w:szCs w:val="18"/>
          <w:lang w:eastAsia="es-ES"/>
        </w:rPr>
      </w:pP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Solicito a ustedes la asignación de asesor/a para la elaboración de mi protocolo del trabajo de titulación</w:t>
      </w:r>
    </w:p>
    <w:p w14:paraId="6FF9E659" w14:textId="77777777" w:rsidR="00AB0875" w:rsidRPr="00821078" w:rsidRDefault="00AB0875" w:rsidP="00AF1FAB">
      <w:pPr>
        <w:spacing w:after="0" w:line="240" w:lineRule="auto"/>
        <w:contextualSpacing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68CF2FD3" w14:textId="1DCDAF96" w:rsidR="00D078E7" w:rsidRPr="00AF1FAB" w:rsidRDefault="00D078E7" w:rsidP="00AF1FAB">
      <w:pPr>
        <w:spacing w:after="0" w:line="240" w:lineRule="auto"/>
        <w:contextualSpacing/>
        <w:rPr>
          <w:rFonts w:ascii="Montserrat" w:eastAsia="Times New Roman" w:hAnsi="Montserrat" w:cs="Arial"/>
          <w:sz w:val="18"/>
          <w:szCs w:val="18"/>
          <w:lang w:eastAsia="es-ES"/>
        </w:rPr>
      </w:pPr>
    </w:p>
    <w:tbl>
      <w:tblPr>
        <w:tblStyle w:val="Tablaconcuadrcula"/>
        <w:tblW w:w="9769" w:type="dxa"/>
        <w:tblLook w:val="04A0" w:firstRow="1" w:lastRow="0" w:firstColumn="1" w:lastColumn="0" w:noHBand="0" w:noVBand="1"/>
      </w:tblPr>
      <w:tblGrid>
        <w:gridCol w:w="6091"/>
        <w:gridCol w:w="3678"/>
      </w:tblGrid>
      <w:tr w:rsidR="00440F0A" w:rsidRPr="00AF1FAB" w14:paraId="509671E8" w14:textId="2261BEFA" w:rsidTr="00167696">
        <w:tc>
          <w:tcPr>
            <w:tcW w:w="609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18AD196" w14:textId="17888CE4" w:rsidR="00440F0A" w:rsidRDefault="00440F0A" w:rsidP="00AF1FAB">
            <w:pPr>
              <w:spacing w:line="240" w:lineRule="auto"/>
              <w:contextualSpacing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 xml:space="preserve"> Tema general del trabajo de titulación</w:t>
            </w:r>
          </w:p>
        </w:tc>
        <w:tc>
          <w:tcPr>
            <w:tcW w:w="367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AE833BF" w14:textId="73016742" w:rsidR="00440F0A" w:rsidRDefault="00CA2D98" w:rsidP="00AF1FAB">
            <w:pPr>
              <w:spacing w:line="240" w:lineRule="auto"/>
              <w:contextualSpacing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El tiempo estimado para la elaboración del protocolo es</w:t>
            </w:r>
            <w:r w:rsidR="00167696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 xml:space="preserve"> de</w:t>
            </w:r>
          </w:p>
        </w:tc>
      </w:tr>
      <w:tr w:rsidR="00440F0A" w:rsidRPr="00AF1FAB" w14:paraId="14289EC0" w14:textId="35BB2046" w:rsidTr="00167696">
        <w:trPr>
          <w:trHeight w:val="393"/>
        </w:trPr>
        <w:tc>
          <w:tcPr>
            <w:tcW w:w="6091" w:type="dxa"/>
            <w:tcBorders>
              <w:bottom w:val="single" w:sz="4" w:space="0" w:color="auto"/>
            </w:tcBorders>
          </w:tcPr>
          <w:p w14:paraId="1A783482" w14:textId="77777777" w:rsidR="00440F0A" w:rsidRDefault="00440F0A" w:rsidP="00AF1FAB">
            <w:pPr>
              <w:spacing w:line="240" w:lineRule="auto"/>
              <w:contextualSpacing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3678" w:type="dxa"/>
            <w:tcBorders>
              <w:bottom w:val="single" w:sz="4" w:space="0" w:color="auto"/>
            </w:tcBorders>
          </w:tcPr>
          <w:p w14:paraId="66D1DFE4" w14:textId="77777777" w:rsidR="00440F0A" w:rsidRDefault="00440F0A" w:rsidP="00AF1FAB">
            <w:pPr>
              <w:spacing w:line="240" w:lineRule="auto"/>
              <w:contextualSpacing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</w:tr>
    </w:tbl>
    <w:tbl>
      <w:tblPr>
        <w:tblStyle w:val="Tablaconcuadrcula1"/>
        <w:tblpPr w:leftFromText="141" w:rightFromText="141" w:vertAnchor="text" w:horzAnchor="margin" w:tblpY="-1175"/>
        <w:tblW w:w="9776" w:type="dxa"/>
        <w:tblLook w:val="04A0" w:firstRow="1" w:lastRow="0" w:firstColumn="1" w:lastColumn="0" w:noHBand="0" w:noVBand="1"/>
      </w:tblPr>
      <w:tblGrid>
        <w:gridCol w:w="6799"/>
        <w:gridCol w:w="2977"/>
      </w:tblGrid>
      <w:tr w:rsidR="007512C5" w:rsidRPr="00AF1FAB" w14:paraId="5D8CB0D7" w14:textId="77777777" w:rsidTr="00DE5C08">
        <w:trPr>
          <w:trHeight w:val="328"/>
        </w:trPr>
        <w:tc>
          <w:tcPr>
            <w:tcW w:w="6799" w:type="dxa"/>
            <w:shd w:val="clear" w:color="auto" w:fill="D9D9D9" w:themeFill="background1" w:themeFillShade="D9"/>
          </w:tcPr>
          <w:p w14:paraId="1E377303" w14:textId="77777777" w:rsidR="007512C5" w:rsidRPr="00AF1FAB" w:rsidRDefault="007512C5" w:rsidP="00AF1FAB">
            <w:pPr>
              <w:spacing w:line="240" w:lineRule="auto"/>
              <w:contextualSpacing/>
              <w:rPr>
                <w:rFonts w:ascii="Montserrat" w:hAnsi="Montserrat" w:cs="Arial"/>
                <w:sz w:val="18"/>
                <w:szCs w:val="18"/>
                <w:lang w:val="es-MX"/>
              </w:rPr>
            </w:pPr>
            <w:bookmarkStart w:id="1" w:name="_Hlk182486806"/>
            <w:r w:rsidRPr="00AF1FAB">
              <w:rPr>
                <w:rFonts w:ascii="Montserrat" w:hAnsi="Montserrat" w:cs="Arial"/>
                <w:sz w:val="18"/>
                <w:szCs w:val="18"/>
                <w:lang w:val="es-MX"/>
              </w:rPr>
              <w:t>Nombre(s) del (de la/los/las) asesor(a/es/</w:t>
            </w:r>
            <w:proofErr w:type="gramStart"/>
            <w:r w:rsidRPr="00AF1FAB">
              <w:rPr>
                <w:rFonts w:ascii="Montserrat" w:hAnsi="Montserrat" w:cs="Arial"/>
                <w:sz w:val="18"/>
                <w:szCs w:val="18"/>
                <w:lang w:val="es-MX"/>
              </w:rPr>
              <w:t>as)*</w:t>
            </w:r>
            <w:proofErr w:type="gramEnd"/>
          </w:p>
        </w:tc>
        <w:tc>
          <w:tcPr>
            <w:tcW w:w="2977" w:type="dxa"/>
            <w:shd w:val="clear" w:color="auto" w:fill="D9D9D9" w:themeFill="background1" w:themeFillShade="D9"/>
          </w:tcPr>
          <w:p w14:paraId="50440BFC" w14:textId="77777777" w:rsidR="007512C5" w:rsidRPr="00AF1FAB" w:rsidRDefault="007512C5" w:rsidP="00AF1FAB">
            <w:pPr>
              <w:spacing w:line="240" w:lineRule="auto"/>
              <w:contextualSpacing/>
              <w:rPr>
                <w:rFonts w:ascii="Montserrat" w:hAnsi="Montserrat" w:cs="Arial"/>
                <w:sz w:val="18"/>
                <w:szCs w:val="18"/>
                <w:lang w:val="es-MX"/>
              </w:rPr>
            </w:pPr>
            <w:r w:rsidRPr="00AF1FAB">
              <w:rPr>
                <w:rFonts w:ascii="Montserrat" w:hAnsi="Montserrat" w:cs="Arial"/>
                <w:sz w:val="18"/>
                <w:szCs w:val="18"/>
                <w:lang w:val="es-MX"/>
              </w:rPr>
              <w:t xml:space="preserve">Área académica </w:t>
            </w:r>
          </w:p>
        </w:tc>
      </w:tr>
      <w:tr w:rsidR="007512C5" w:rsidRPr="00AF1FAB" w14:paraId="1214290B" w14:textId="77777777" w:rsidTr="00DE5C08">
        <w:trPr>
          <w:trHeight w:val="426"/>
        </w:trPr>
        <w:tc>
          <w:tcPr>
            <w:tcW w:w="6799" w:type="dxa"/>
          </w:tcPr>
          <w:p w14:paraId="79691054" w14:textId="77777777" w:rsidR="007512C5" w:rsidRPr="00AF1FAB" w:rsidRDefault="007512C5" w:rsidP="00AF1FAB">
            <w:pPr>
              <w:spacing w:line="240" w:lineRule="auto"/>
              <w:contextualSpacing/>
              <w:rPr>
                <w:rFonts w:ascii="Montserrat" w:hAnsi="Montserrat" w:cs="Arial"/>
                <w:sz w:val="18"/>
                <w:szCs w:val="18"/>
                <w:lang w:val="es-MX"/>
              </w:rPr>
            </w:pPr>
            <w:r w:rsidRPr="00AF1FAB">
              <w:rPr>
                <w:rFonts w:ascii="Montserrat" w:hAnsi="Montserrat" w:cs="Arial"/>
                <w:sz w:val="18"/>
                <w:szCs w:val="18"/>
                <w:lang w:val="es-MX"/>
              </w:rPr>
              <w:tab/>
            </w:r>
          </w:p>
        </w:tc>
        <w:tc>
          <w:tcPr>
            <w:tcW w:w="2977" w:type="dxa"/>
          </w:tcPr>
          <w:p w14:paraId="4EA459C1" w14:textId="77777777" w:rsidR="007512C5" w:rsidRPr="00AF1FAB" w:rsidRDefault="007512C5" w:rsidP="00AF1FAB">
            <w:pPr>
              <w:spacing w:line="240" w:lineRule="auto"/>
              <w:contextualSpacing/>
              <w:rPr>
                <w:rFonts w:ascii="Montserrat" w:hAnsi="Montserrat" w:cs="Arial"/>
                <w:sz w:val="18"/>
                <w:szCs w:val="18"/>
                <w:lang w:val="es-MX"/>
              </w:rPr>
            </w:pPr>
          </w:p>
        </w:tc>
      </w:tr>
      <w:tr w:rsidR="007512C5" w:rsidRPr="00AF1FAB" w14:paraId="78C7487C" w14:textId="77777777" w:rsidTr="00DE5C08">
        <w:trPr>
          <w:trHeight w:val="426"/>
        </w:trPr>
        <w:tc>
          <w:tcPr>
            <w:tcW w:w="6799" w:type="dxa"/>
          </w:tcPr>
          <w:p w14:paraId="2A773C00" w14:textId="77777777" w:rsidR="007512C5" w:rsidRPr="00AF1FAB" w:rsidRDefault="007512C5" w:rsidP="00AF1FAB">
            <w:pPr>
              <w:spacing w:line="240" w:lineRule="auto"/>
              <w:contextualSpacing/>
              <w:rPr>
                <w:rFonts w:ascii="Montserrat" w:hAnsi="Montserrat" w:cs="Arial"/>
                <w:sz w:val="18"/>
                <w:szCs w:val="18"/>
                <w:lang w:val="es-MX"/>
              </w:rPr>
            </w:pPr>
          </w:p>
        </w:tc>
        <w:tc>
          <w:tcPr>
            <w:tcW w:w="2977" w:type="dxa"/>
          </w:tcPr>
          <w:p w14:paraId="3B459DE6" w14:textId="77777777" w:rsidR="007512C5" w:rsidRPr="00AF1FAB" w:rsidRDefault="007512C5" w:rsidP="00AF1FAB">
            <w:pPr>
              <w:spacing w:line="240" w:lineRule="auto"/>
              <w:contextualSpacing/>
              <w:rPr>
                <w:rFonts w:ascii="Montserrat" w:hAnsi="Montserrat" w:cs="Arial"/>
                <w:sz w:val="18"/>
                <w:szCs w:val="18"/>
                <w:lang w:val="es-MX"/>
              </w:rPr>
            </w:pPr>
          </w:p>
        </w:tc>
      </w:tr>
      <w:tr w:rsidR="007512C5" w14:paraId="04F2057F" w14:textId="77777777" w:rsidTr="00DE5C08">
        <w:trPr>
          <w:trHeight w:val="1637"/>
        </w:trPr>
        <w:tc>
          <w:tcPr>
            <w:tcW w:w="6799" w:type="dxa"/>
          </w:tcPr>
          <w:p w14:paraId="1034A546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bookmarkStart w:id="2" w:name="_Hlk191122122"/>
            <w:bookmarkEnd w:id="1"/>
            <w:r w:rsidRPr="00D502C4">
              <w:rPr>
                <w:rFonts w:ascii="Montserrat" w:hAnsi="Montserrat" w:cs="Arial"/>
                <w:sz w:val="14"/>
                <w:szCs w:val="14"/>
              </w:rPr>
              <w:t xml:space="preserve">* De acuerdo con el Art. 31 del </w:t>
            </w:r>
            <w:r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 xml:space="preserve">Reglamento </w:t>
            </w:r>
            <w:r>
              <w:rPr>
                <w:rFonts w:ascii="Montserrat" w:hAnsi="Montserrat" w:cs="Arial"/>
                <w:i/>
                <w:iCs/>
                <w:sz w:val="14"/>
                <w:szCs w:val="14"/>
              </w:rPr>
              <w:t>G</w:t>
            </w:r>
            <w:r w:rsidRPr="00EB268F">
              <w:rPr>
                <w:rFonts w:ascii="Montserrat" w:hAnsi="Montserrat" w:cs="Arial"/>
                <w:i/>
                <w:iCs/>
                <w:sz w:val="14"/>
                <w:szCs w:val="14"/>
              </w:rPr>
              <w:t>eneral para la obtención del título de licenciatura de la UPN</w:t>
            </w:r>
            <w:r>
              <w:rPr>
                <w:rFonts w:ascii="Montserrat" w:hAnsi="Montserrat" w:cs="Arial"/>
                <w:sz w:val="14"/>
                <w:szCs w:val="14"/>
              </w:rPr>
              <w:t>, s</w:t>
            </w:r>
            <w:r w:rsidRPr="00D502C4">
              <w:rPr>
                <w:rFonts w:ascii="Montserrat" w:hAnsi="Montserrat" w:cs="Arial"/>
                <w:sz w:val="14"/>
                <w:szCs w:val="14"/>
              </w:rPr>
              <w:t>i el asesor es externo</w:t>
            </w:r>
            <w:r>
              <w:rPr>
                <w:rFonts w:ascii="Montserrat" w:hAnsi="Montserrat" w:cs="Arial"/>
                <w:sz w:val="14"/>
                <w:szCs w:val="14"/>
              </w:rPr>
              <w:t>,</w:t>
            </w:r>
            <w:r w:rsidRPr="00D502C4">
              <w:rPr>
                <w:rFonts w:ascii="Montserrat" w:hAnsi="Montserrat" w:cs="Arial"/>
                <w:sz w:val="14"/>
                <w:szCs w:val="14"/>
              </w:rPr>
              <w:t xml:space="preserve"> deberá presentar </w:t>
            </w:r>
            <w:r>
              <w:rPr>
                <w:rFonts w:ascii="Montserrat" w:hAnsi="Montserrat" w:cs="Arial"/>
                <w:sz w:val="14"/>
                <w:szCs w:val="14"/>
              </w:rPr>
              <w:t>anexo al correo en que se envíe este</w:t>
            </w:r>
            <w:r w:rsidRPr="00D502C4">
              <w:rPr>
                <w:rFonts w:ascii="Montserrat" w:hAnsi="Montserrat" w:cs="Arial"/>
                <w:sz w:val="14"/>
                <w:szCs w:val="14"/>
              </w:rPr>
              <w:t xml:space="preserve"> formato</w:t>
            </w:r>
            <w:r>
              <w:rPr>
                <w:rFonts w:ascii="Montserrat" w:hAnsi="Montserrat" w:cs="Arial"/>
                <w:sz w:val="14"/>
                <w:szCs w:val="14"/>
              </w:rPr>
              <w:t>, la siguiente documentación</w:t>
            </w:r>
            <w:r w:rsidRPr="00D502C4">
              <w:rPr>
                <w:rFonts w:ascii="Montserrat" w:hAnsi="Montserrat" w:cs="Arial"/>
                <w:sz w:val="14"/>
                <w:szCs w:val="14"/>
              </w:rPr>
              <w:t>:</w:t>
            </w:r>
          </w:p>
          <w:p w14:paraId="4EB53B61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a) Un escrito de justificación en el que se explique la razón de su asesoría</w:t>
            </w:r>
          </w:p>
          <w:p w14:paraId="19B3E6FC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b) Documento comprobatorio que le acredite como profesor de una institución de educación superior</w:t>
            </w:r>
          </w:p>
          <w:p w14:paraId="25B116DC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c) Título de licenciatura</w:t>
            </w:r>
          </w:p>
          <w:p w14:paraId="15C6AA13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d) Currículum Vite que le acredite contar con el perfil requerido para asesorar al estudiante o egresado</w:t>
            </w:r>
          </w:p>
        </w:tc>
        <w:tc>
          <w:tcPr>
            <w:tcW w:w="2977" w:type="dxa"/>
          </w:tcPr>
          <w:p w14:paraId="01775E91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AA1: Política educativa, Procesos institucionales y gestión</w:t>
            </w:r>
          </w:p>
          <w:p w14:paraId="5B7394F9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AA2: Diversidad e interculturalidad</w:t>
            </w:r>
          </w:p>
          <w:p w14:paraId="7C270C6A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AA3: Aprendizaje y enseñanza en ciencias, humanidades y artes</w:t>
            </w:r>
          </w:p>
          <w:p w14:paraId="011442C3" w14:textId="77777777" w:rsidR="007512C5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AA4: Tecnologías de información y modelos alternativos</w:t>
            </w:r>
          </w:p>
          <w:p w14:paraId="0151D6E2" w14:textId="77777777" w:rsidR="007512C5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D502C4">
              <w:rPr>
                <w:rFonts w:ascii="Montserrat" w:hAnsi="Montserrat" w:cs="Arial"/>
                <w:sz w:val="14"/>
                <w:szCs w:val="14"/>
              </w:rPr>
              <w:t>AA</w:t>
            </w:r>
            <w:r>
              <w:rPr>
                <w:rFonts w:ascii="Montserrat" w:hAnsi="Montserrat" w:cs="Arial"/>
                <w:sz w:val="14"/>
                <w:szCs w:val="14"/>
              </w:rPr>
              <w:t>5</w:t>
            </w:r>
            <w:r w:rsidRPr="00D502C4">
              <w:rPr>
                <w:rFonts w:ascii="Montserrat" w:hAnsi="Montserrat" w:cs="Arial"/>
                <w:sz w:val="14"/>
                <w:szCs w:val="14"/>
              </w:rPr>
              <w:t>: Teoría pedagógica y formación docente</w:t>
            </w:r>
          </w:p>
          <w:p w14:paraId="3BAD5DBE" w14:textId="75829492" w:rsidR="005B2718" w:rsidRPr="00D502C4" w:rsidRDefault="007512C5" w:rsidP="007512C5">
            <w:pPr>
              <w:rPr>
                <w:rFonts w:ascii="Montserrat" w:hAnsi="Montserrat" w:cs="Arial"/>
                <w:sz w:val="14"/>
                <w:szCs w:val="14"/>
              </w:rPr>
            </w:pPr>
            <w:r w:rsidRPr="007C71AA">
              <w:rPr>
                <w:rFonts w:ascii="Montserrat" w:hAnsi="Montserrat" w:cs="Arial"/>
                <w:sz w:val="14"/>
                <w:szCs w:val="14"/>
              </w:rPr>
              <w:t>Externo (indicar la institución de procedencia)</w:t>
            </w:r>
          </w:p>
        </w:tc>
      </w:tr>
      <w:bookmarkEnd w:id="2"/>
    </w:tbl>
    <w:p w14:paraId="3EEEC7EE" w14:textId="77777777" w:rsidR="00167696" w:rsidRDefault="00167696" w:rsidP="00D75B47">
      <w:pPr>
        <w:spacing w:after="0" w:line="240" w:lineRule="auto"/>
        <w:contextualSpacing/>
        <w:rPr>
          <w:rFonts w:ascii="Montserrat" w:eastAsia="Times New Roman" w:hAnsi="Montserrat" w:cs="Arial"/>
          <w:sz w:val="20"/>
          <w:szCs w:val="20"/>
          <w:lang w:eastAsia="es-ES"/>
        </w:rPr>
      </w:pPr>
    </w:p>
    <w:p w14:paraId="2CD47EAD" w14:textId="673BE66B" w:rsidR="006F3DE5" w:rsidRDefault="00D75B47" w:rsidP="00D75B47">
      <w:pPr>
        <w:spacing w:after="0" w:line="240" w:lineRule="auto"/>
        <w:contextualSpacing/>
        <w:rPr>
          <w:rFonts w:ascii="Montserrat" w:eastAsia="Times New Roman" w:hAnsi="Montserrat" w:cs="Arial"/>
          <w:sz w:val="18"/>
          <w:szCs w:val="18"/>
          <w:lang w:eastAsia="es-ES"/>
        </w:rPr>
      </w:pPr>
      <w:r w:rsidRPr="00145833">
        <w:rPr>
          <w:rFonts w:ascii="Montserrat" w:eastAsia="Times New Roman" w:hAnsi="Montserrat" w:cs="Arial"/>
          <w:sz w:val="18"/>
          <w:szCs w:val="18"/>
          <w:lang w:eastAsia="es-ES"/>
        </w:rPr>
        <w:t>Datos personales</w:t>
      </w:r>
      <w:r w:rsidR="001A799D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del asesorado/a</w:t>
      </w:r>
      <w:r w:rsidR="00DB082F" w:rsidRPr="00145833">
        <w:rPr>
          <w:rFonts w:ascii="Montserrat" w:eastAsia="Times New Roman" w:hAnsi="Montserrat" w:cs="Arial"/>
          <w:sz w:val="18"/>
          <w:szCs w:val="18"/>
          <w:lang w:eastAsia="es-ES"/>
        </w:rPr>
        <w:t xml:space="preserve"> (os/</w:t>
      </w:r>
      <w:proofErr w:type="gramStart"/>
      <w:r w:rsidR="00DB082F" w:rsidRPr="00145833">
        <w:rPr>
          <w:rFonts w:ascii="Montserrat" w:eastAsia="Times New Roman" w:hAnsi="Montserrat" w:cs="Arial"/>
          <w:sz w:val="18"/>
          <w:szCs w:val="18"/>
          <w:lang w:eastAsia="es-ES"/>
        </w:rPr>
        <w:t>as)</w:t>
      </w:r>
      <w:r w:rsidR="001014C1" w:rsidRPr="00145833">
        <w:rPr>
          <w:rFonts w:ascii="Montserrat" w:eastAsia="Times New Roman" w:hAnsi="Montserrat" w:cs="Arial"/>
          <w:sz w:val="18"/>
          <w:szCs w:val="18"/>
          <w:lang w:eastAsia="es-ES"/>
        </w:rPr>
        <w:t>*</w:t>
      </w:r>
      <w:proofErr w:type="gramEnd"/>
    </w:p>
    <w:p w14:paraId="057590BC" w14:textId="77777777" w:rsidR="00AF1FAB" w:rsidRPr="00AF1FAB" w:rsidRDefault="00AF1FAB" w:rsidP="00D75B47">
      <w:pPr>
        <w:spacing w:after="0" w:line="240" w:lineRule="auto"/>
        <w:contextualSpacing/>
        <w:rPr>
          <w:rFonts w:ascii="Montserrat" w:eastAsia="Times New Roman" w:hAnsi="Montserrat" w:cs="Arial"/>
          <w:sz w:val="8"/>
          <w:szCs w:val="8"/>
          <w:lang w:eastAsia="es-ES"/>
        </w:rPr>
      </w:pPr>
    </w:p>
    <w:tbl>
      <w:tblPr>
        <w:tblStyle w:val="Tablaconcuadrcula1"/>
        <w:tblW w:w="9776" w:type="dxa"/>
        <w:tblLook w:val="04A0" w:firstRow="1" w:lastRow="0" w:firstColumn="1" w:lastColumn="0" w:noHBand="0" w:noVBand="1"/>
      </w:tblPr>
      <w:tblGrid>
        <w:gridCol w:w="1461"/>
        <w:gridCol w:w="5197"/>
        <w:gridCol w:w="3118"/>
      </w:tblGrid>
      <w:tr w:rsidR="003D57E1" w:rsidRPr="00821078" w14:paraId="70EF3459" w14:textId="434FEF4B" w:rsidTr="00ED1A66">
        <w:trPr>
          <w:trHeight w:val="277"/>
        </w:trPr>
        <w:tc>
          <w:tcPr>
            <w:tcW w:w="1461" w:type="dxa"/>
            <w:shd w:val="clear" w:color="auto" w:fill="D9D9D9" w:themeFill="background1" w:themeFillShade="D9"/>
          </w:tcPr>
          <w:p w14:paraId="56FEC520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  <w:r w:rsidRPr="00821078">
              <w:rPr>
                <w:rFonts w:ascii="Montserrat" w:hAnsi="Montserrat" w:cs="Arial"/>
                <w:sz w:val="18"/>
                <w:szCs w:val="18"/>
              </w:rPr>
              <w:t>Matrícula</w:t>
            </w:r>
          </w:p>
        </w:tc>
        <w:tc>
          <w:tcPr>
            <w:tcW w:w="5197" w:type="dxa"/>
            <w:shd w:val="clear" w:color="auto" w:fill="D9D9D9" w:themeFill="background1" w:themeFillShade="D9"/>
          </w:tcPr>
          <w:p w14:paraId="06DD400F" w14:textId="6EA8F1A9" w:rsidR="003D57E1" w:rsidRPr="00821078" w:rsidRDefault="003D57E1" w:rsidP="003A7922">
            <w:pPr>
              <w:rPr>
                <w:rFonts w:ascii="Montserrat" w:hAnsi="Montserrat" w:cs="Arial"/>
                <w:sz w:val="18"/>
                <w:szCs w:val="18"/>
              </w:rPr>
            </w:pPr>
            <w:r w:rsidRPr="00821078">
              <w:rPr>
                <w:rFonts w:ascii="Montserrat" w:hAnsi="Montserrat" w:cs="Arial"/>
                <w:sz w:val="18"/>
                <w:szCs w:val="18"/>
              </w:rPr>
              <w:t>Nombre</w:t>
            </w:r>
            <w:r w:rsidR="005E55DF">
              <w:rPr>
                <w:rFonts w:ascii="Montserrat" w:hAnsi="Montserrat" w:cs="Arial"/>
                <w:sz w:val="18"/>
                <w:szCs w:val="18"/>
              </w:rPr>
              <w:t>(s)</w:t>
            </w:r>
            <w:r w:rsidR="00521227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  <w:r w:rsidR="008E48A4">
              <w:rPr>
                <w:rFonts w:ascii="Montserrat" w:hAnsi="Montserrat" w:cs="Arial"/>
                <w:sz w:val="18"/>
                <w:szCs w:val="18"/>
              </w:rPr>
              <w:t>R</w:t>
            </w:r>
            <w:r w:rsidR="00B12E83">
              <w:rPr>
                <w:rFonts w:ascii="Montserrat" w:hAnsi="Montserrat" w:cs="Arial"/>
                <w:sz w:val="14"/>
                <w:szCs w:val="14"/>
              </w:rPr>
              <w:t>egistrar</w:t>
            </w:r>
            <w:r w:rsidR="003A7922">
              <w:rPr>
                <w:rFonts w:ascii="Montserrat" w:hAnsi="Montserrat" w:cs="Arial"/>
                <w:sz w:val="14"/>
                <w:szCs w:val="14"/>
              </w:rPr>
              <w:t xml:space="preserve"> el nombre que </w:t>
            </w:r>
            <w:r w:rsidR="007E778C">
              <w:rPr>
                <w:rFonts w:ascii="Montserrat" w:hAnsi="Montserrat" w:cs="Arial"/>
                <w:sz w:val="14"/>
                <w:szCs w:val="14"/>
              </w:rPr>
              <w:t>aparece</w:t>
            </w:r>
            <w:r w:rsidR="003A7922">
              <w:rPr>
                <w:rFonts w:ascii="Montserrat" w:hAnsi="Montserrat" w:cs="Arial"/>
                <w:sz w:val="14"/>
                <w:szCs w:val="14"/>
              </w:rPr>
              <w:t xml:space="preserve"> en su </w:t>
            </w:r>
            <w:r w:rsidR="008E48A4">
              <w:rPr>
                <w:rFonts w:ascii="Montserrat" w:hAnsi="Montserrat" w:cs="Arial"/>
                <w:sz w:val="14"/>
                <w:szCs w:val="14"/>
              </w:rPr>
              <w:t>a</w:t>
            </w:r>
            <w:r w:rsidR="003A7922" w:rsidRPr="003A7922">
              <w:rPr>
                <w:rFonts w:ascii="Montserrat" w:hAnsi="Montserrat" w:cs="Arial"/>
                <w:sz w:val="14"/>
                <w:szCs w:val="14"/>
              </w:rPr>
              <w:t xml:space="preserve">cta de nacimiento para que coincida con su </w:t>
            </w:r>
            <w:r w:rsidR="008E48A4">
              <w:rPr>
                <w:rFonts w:ascii="Montserrat" w:hAnsi="Montserrat" w:cs="Arial"/>
                <w:sz w:val="14"/>
                <w:szCs w:val="14"/>
              </w:rPr>
              <w:t>t</w:t>
            </w:r>
            <w:r w:rsidR="003A7922" w:rsidRPr="003A7922">
              <w:rPr>
                <w:rFonts w:ascii="Montserrat" w:hAnsi="Montserrat" w:cs="Arial"/>
                <w:sz w:val="14"/>
                <w:szCs w:val="14"/>
              </w:rPr>
              <w:t>ítulo profesional.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C9BD7BA" w14:textId="6061BB58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  <w:r w:rsidRPr="00821078">
              <w:rPr>
                <w:rFonts w:ascii="Montserrat" w:hAnsi="Montserrat" w:cs="Arial"/>
                <w:sz w:val="18"/>
                <w:szCs w:val="18"/>
              </w:rPr>
              <w:t>Correo</w:t>
            </w:r>
            <w:r w:rsidR="0037500A">
              <w:rPr>
                <w:rFonts w:ascii="Montserrat" w:hAnsi="Montserrat" w:cs="Arial"/>
                <w:sz w:val="18"/>
                <w:szCs w:val="18"/>
              </w:rPr>
              <w:t>(s)</w:t>
            </w:r>
            <w:r w:rsidRPr="00821078">
              <w:rPr>
                <w:rFonts w:ascii="Montserrat" w:hAnsi="Montserrat" w:cs="Arial"/>
                <w:sz w:val="18"/>
                <w:szCs w:val="18"/>
              </w:rPr>
              <w:t xml:space="preserve"> electrónico</w:t>
            </w:r>
            <w:r w:rsidR="0088047C">
              <w:rPr>
                <w:rFonts w:ascii="Montserrat" w:hAnsi="Montserrat" w:cs="Arial"/>
                <w:sz w:val="18"/>
                <w:szCs w:val="18"/>
              </w:rPr>
              <w:t>(s)</w:t>
            </w:r>
            <w:r w:rsidR="00D75B47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</w:tc>
      </w:tr>
      <w:tr w:rsidR="003D57E1" w:rsidRPr="00821078" w14:paraId="3EA635F4" w14:textId="31AFDF5A" w:rsidTr="00ED1A66">
        <w:trPr>
          <w:trHeight w:val="377"/>
        </w:trPr>
        <w:tc>
          <w:tcPr>
            <w:tcW w:w="1461" w:type="dxa"/>
          </w:tcPr>
          <w:p w14:paraId="23B81D50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5197" w:type="dxa"/>
          </w:tcPr>
          <w:p w14:paraId="69495DF4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3118" w:type="dxa"/>
          </w:tcPr>
          <w:p w14:paraId="43183F03" w14:textId="77777777" w:rsidR="003D57E1" w:rsidRPr="00821078" w:rsidRDefault="003D57E1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</w:tr>
      <w:tr w:rsidR="00F14A02" w:rsidRPr="00821078" w14:paraId="75D327E0" w14:textId="77777777" w:rsidTr="00ED1A66">
        <w:trPr>
          <w:trHeight w:val="417"/>
        </w:trPr>
        <w:tc>
          <w:tcPr>
            <w:tcW w:w="1461" w:type="dxa"/>
          </w:tcPr>
          <w:p w14:paraId="14E62CE8" w14:textId="77777777" w:rsidR="00F14A02" w:rsidRPr="00821078" w:rsidRDefault="00F14A02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5197" w:type="dxa"/>
          </w:tcPr>
          <w:p w14:paraId="5D556FDC" w14:textId="77777777" w:rsidR="00F14A02" w:rsidRPr="00821078" w:rsidRDefault="00F14A02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  <w:tc>
          <w:tcPr>
            <w:tcW w:w="3118" w:type="dxa"/>
          </w:tcPr>
          <w:p w14:paraId="31B131E0" w14:textId="77777777" w:rsidR="00F14A02" w:rsidRPr="00821078" w:rsidRDefault="00F14A02" w:rsidP="00C3596C">
            <w:pPr>
              <w:rPr>
                <w:rFonts w:ascii="Montserrat" w:hAnsi="Montserrat" w:cs="Arial"/>
                <w:sz w:val="18"/>
                <w:szCs w:val="18"/>
              </w:rPr>
            </w:pPr>
          </w:p>
        </w:tc>
      </w:tr>
    </w:tbl>
    <w:p w14:paraId="2A6F4740" w14:textId="73297779" w:rsidR="00D070DE" w:rsidRDefault="000A12BE" w:rsidP="005B02F0">
      <w:pPr>
        <w:rPr>
          <w:rFonts w:ascii="Montserrat" w:hAnsi="Montserrat" w:cs="Arial"/>
          <w:sz w:val="14"/>
          <w:szCs w:val="14"/>
        </w:rPr>
      </w:pPr>
      <w:r w:rsidRPr="0BB184D0">
        <w:rPr>
          <w:rFonts w:ascii="Montserrat" w:hAnsi="Montserrat" w:cs="Arial"/>
          <w:sz w:val="18"/>
          <w:szCs w:val="18"/>
        </w:rPr>
        <w:t>*</w:t>
      </w:r>
      <w:r w:rsidR="001014C1" w:rsidRPr="0BB184D0">
        <w:rPr>
          <w:rFonts w:ascii="Montserrat" w:hAnsi="Montserrat" w:cs="Arial"/>
          <w:sz w:val="14"/>
          <w:szCs w:val="14"/>
        </w:rPr>
        <w:t xml:space="preserve">De acuerdo con el Art. </w:t>
      </w:r>
      <w:r w:rsidR="00DF3FEB" w:rsidRPr="0BB184D0">
        <w:rPr>
          <w:rFonts w:ascii="Montserrat" w:hAnsi="Montserrat" w:cs="Arial"/>
          <w:sz w:val="14"/>
          <w:szCs w:val="14"/>
        </w:rPr>
        <w:t>27</w:t>
      </w:r>
      <w:r w:rsidR="005B02F0" w:rsidRPr="0BB184D0">
        <w:rPr>
          <w:rFonts w:ascii="Montserrat" w:hAnsi="Montserrat" w:cs="Arial"/>
          <w:sz w:val="14"/>
          <w:szCs w:val="14"/>
        </w:rPr>
        <w:t>,</w:t>
      </w:r>
      <w:r w:rsidR="001014C1" w:rsidRPr="0BB184D0">
        <w:rPr>
          <w:rFonts w:ascii="Montserrat" w:hAnsi="Montserrat" w:cs="Arial"/>
          <w:sz w:val="14"/>
          <w:szCs w:val="14"/>
        </w:rPr>
        <w:t xml:space="preserve"> </w:t>
      </w:r>
      <w:r w:rsidR="00EE697C" w:rsidRPr="0BB184D0">
        <w:rPr>
          <w:rFonts w:ascii="Montserrat" w:hAnsi="Montserrat" w:cs="Arial"/>
          <w:sz w:val="14"/>
          <w:szCs w:val="14"/>
        </w:rPr>
        <w:t xml:space="preserve">inciso I </w:t>
      </w:r>
      <w:r w:rsidR="001014C1" w:rsidRPr="0BB184D0">
        <w:rPr>
          <w:rFonts w:ascii="Montserrat" w:hAnsi="Montserrat" w:cs="Arial"/>
          <w:sz w:val="14"/>
          <w:szCs w:val="14"/>
        </w:rPr>
        <w:t xml:space="preserve">del </w:t>
      </w:r>
      <w:r w:rsidR="001014C1" w:rsidRPr="0BB184D0">
        <w:rPr>
          <w:rFonts w:ascii="Montserrat" w:hAnsi="Montserrat" w:cs="Arial"/>
          <w:i/>
          <w:iCs/>
          <w:sz w:val="14"/>
          <w:szCs w:val="14"/>
        </w:rPr>
        <w:t>Reglamento General para la obtención del título de licenciatura de la UPN</w:t>
      </w:r>
      <w:r w:rsidR="001014C1" w:rsidRPr="0BB184D0">
        <w:rPr>
          <w:rFonts w:ascii="Montserrat" w:hAnsi="Montserrat" w:cs="Arial"/>
          <w:sz w:val="14"/>
          <w:szCs w:val="14"/>
        </w:rPr>
        <w:t>,</w:t>
      </w:r>
      <w:r w:rsidR="007F2E75" w:rsidRPr="0BB184D0">
        <w:rPr>
          <w:rFonts w:ascii="Montserrat" w:hAnsi="Montserrat" w:cs="Arial"/>
          <w:sz w:val="14"/>
          <w:szCs w:val="14"/>
        </w:rPr>
        <w:t xml:space="preserve"> </w:t>
      </w:r>
      <w:r w:rsidR="001014C1" w:rsidRPr="0BB184D0">
        <w:rPr>
          <w:rFonts w:ascii="Montserrat" w:hAnsi="Montserrat" w:cs="Arial"/>
          <w:sz w:val="14"/>
          <w:szCs w:val="14"/>
        </w:rPr>
        <w:t>s</w:t>
      </w:r>
      <w:r w:rsidR="009F2D62" w:rsidRPr="0BB184D0">
        <w:rPr>
          <w:rFonts w:ascii="Montserrat" w:hAnsi="Montserrat" w:cs="Arial"/>
          <w:sz w:val="14"/>
          <w:szCs w:val="14"/>
        </w:rPr>
        <w:t xml:space="preserve">olamente </w:t>
      </w:r>
      <w:r w:rsidR="001014C1" w:rsidRPr="0BB184D0">
        <w:rPr>
          <w:rFonts w:ascii="Montserrat" w:hAnsi="Montserrat" w:cs="Arial"/>
          <w:sz w:val="14"/>
          <w:szCs w:val="14"/>
        </w:rPr>
        <w:t>e</w:t>
      </w:r>
      <w:r w:rsidR="0008037C" w:rsidRPr="0BB184D0">
        <w:rPr>
          <w:rFonts w:ascii="Montserrat" w:hAnsi="Montserrat" w:cs="Arial"/>
          <w:sz w:val="14"/>
          <w:szCs w:val="14"/>
        </w:rPr>
        <w:t>n la opción TESIS</w:t>
      </w:r>
      <w:r w:rsidR="007F2E75" w:rsidRPr="0BB184D0">
        <w:rPr>
          <w:rFonts w:ascii="Montserrat" w:hAnsi="Montserrat" w:cs="Arial"/>
          <w:sz w:val="14"/>
          <w:szCs w:val="14"/>
        </w:rPr>
        <w:t xml:space="preserve"> </w:t>
      </w:r>
      <w:r w:rsidR="003E2AD9" w:rsidRPr="0BB184D0">
        <w:rPr>
          <w:rFonts w:ascii="Montserrat" w:hAnsi="Montserrat" w:cs="Arial"/>
          <w:sz w:val="14"/>
          <w:szCs w:val="14"/>
        </w:rPr>
        <w:t>el número má</w:t>
      </w:r>
      <w:r w:rsidR="00EE697C" w:rsidRPr="0BB184D0">
        <w:rPr>
          <w:rFonts w:ascii="Montserrat" w:hAnsi="Montserrat" w:cs="Arial"/>
          <w:sz w:val="14"/>
          <w:szCs w:val="14"/>
        </w:rPr>
        <w:t>x</w:t>
      </w:r>
      <w:r w:rsidR="003E2AD9" w:rsidRPr="0BB184D0">
        <w:rPr>
          <w:rFonts w:ascii="Montserrat" w:hAnsi="Montserrat" w:cs="Arial"/>
          <w:sz w:val="14"/>
          <w:szCs w:val="14"/>
        </w:rPr>
        <w:t xml:space="preserve">imo de participantes </w:t>
      </w:r>
      <w:r w:rsidR="1E9D1BE0" w:rsidRPr="007808B1">
        <w:rPr>
          <w:rFonts w:ascii="Montserrat" w:hAnsi="Montserrat" w:cs="Arial"/>
          <w:sz w:val="14"/>
          <w:szCs w:val="14"/>
        </w:rPr>
        <w:t>es</w:t>
      </w:r>
      <w:r w:rsidR="1E9D1BE0" w:rsidRPr="0BB184D0">
        <w:rPr>
          <w:rFonts w:ascii="Montserrat" w:hAnsi="Montserrat" w:cs="Arial"/>
          <w:color w:val="FF0000"/>
          <w:sz w:val="14"/>
          <w:szCs w:val="14"/>
        </w:rPr>
        <w:t xml:space="preserve"> </w:t>
      </w:r>
      <w:r w:rsidR="00EE697C" w:rsidRPr="0BB184D0">
        <w:rPr>
          <w:rFonts w:ascii="Montserrat" w:hAnsi="Montserrat" w:cs="Arial"/>
          <w:sz w:val="14"/>
          <w:szCs w:val="14"/>
        </w:rPr>
        <w:t>d</w:t>
      </w:r>
      <w:r w:rsidR="003E2AD9" w:rsidRPr="0BB184D0">
        <w:rPr>
          <w:rFonts w:ascii="Montserrat" w:hAnsi="Montserrat" w:cs="Arial"/>
          <w:sz w:val="14"/>
          <w:szCs w:val="14"/>
        </w:rPr>
        <w:t>e dos.</w:t>
      </w:r>
    </w:p>
    <w:p w14:paraId="66905A7E" w14:textId="77777777" w:rsidR="00E65287" w:rsidRDefault="00E65287" w:rsidP="005B02F0">
      <w:pPr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6C21A71A" w14:textId="77777777" w:rsidR="00E65287" w:rsidRDefault="00E65287" w:rsidP="005B02F0">
      <w:pPr>
        <w:rPr>
          <w:rFonts w:ascii="Montserrat" w:eastAsia="Times New Roman" w:hAnsi="Montserrat" w:cs="Arial"/>
          <w:sz w:val="18"/>
          <w:szCs w:val="18"/>
          <w:lang w:eastAsia="es-ES"/>
        </w:rPr>
      </w:pPr>
    </w:p>
    <w:tbl>
      <w:tblPr>
        <w:tblStyle w:val="Tablaconcuadrcula"/>
        <w:tblpPr w:leftFromText="141" w:rightFromText="141" w:vertAnchor="page" w:horzAnchor="margin" w:tblpXSpec="center" w:tblpY="11779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7"/>
        <w:gridCol w:w="713"/>
        <w:gridCol w:w="2977"/>
        <w:gridCol w:w="2551"/>
      </w:tblGrid>
      <w:tr w:rsidR="00760AEA" w:rsidRPr="00821078" w14:paraId="7C21A770" w14:textId="77777777" w:rsidTr="00E053F8">
        <w:trPr>
          <w:trHeight w:val="280"/>
        </w:trPr>
        <w:tc>
          <w:tcPr>
            <w:tcW w:w="3257" w:type="dxa"/>
            <w:vAlign w:val="center"/>
          </w:tcPr>
          <w:p w14:paraId="6457140A" w14:textId="77777777" w:rsidR="00760AEA" w:rsidRPr="00821078" w:rsidRDefault="00760AEA" w:rsidP="00E053F8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Atentamente</w:t>
            </w:r>
          </w:p>
        </w:tc>
        <w:tc>
          <w:tcPr>
            <w:tcW w:w="713" w:type="dxa"/>
            <w:vAlign w:val="center"/>
          </w:tcPr>
          <w:p w14:paraId="7BA89DB1" w14:textId="77777777" w:rsidR="00760AEA" w:rsidRPr="00821078" w:rsidRDefault="00760AEA" w:rsidP="00E053F8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977" w:type="dxa"/>
            <w:vAlign w:val="center"/>
          </w:tcPr>
          <w:p w14:paraId="0EB69C3F" w14:textId="77777777" w:rsidR="00760AEA" w:rsidRPr="00821078" w:rsidRDefault="00760AEA" w:rsidP="00E053F8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proofErr w:type="spellStart"/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Vo.Bo</w:t>
            </w:r>
            <w:proofErr w:type="spellEnd"/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.</w:t>
            </w:r>
          </w:p>
        </w:tc>
        <w:tc>
          <w:tcPr>
            <w:tcW w:w="2551" w:type="dxa"/>
          </w:tcPr>
          <w:p w14:paraId="0E94C3A1" w14:textId="77777777" w:rsidR="00760AEA" w:rsidRPr="00495E9B" w:rsidRDefault="00760AEA" w:rsidP="00E053F8">
            <w:pPr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ES"/>
              </w:rPr>
            </w:pPr>
            <w:r w:rsidRPr="00495E9B">
              <w:rPr>
                <w:rFonts w:ascii="Montserrat" w:eastAsia="Times New Roman" w:hAnsi="Montserrat" w:cs="Arial"/>
                <w:color w:val="BFBFBF" w:themeColor="background1" w:themeShade="BF"/>
                <w:sz w:val="16"/>
                <w:szCs w:val="16"/>
                <w:lang w:eastAsia="es-ES"/>
              </w:rPr>
              <w:t>USE SÓLO EN CASO DE HABER OTRO/A ASESOR/A</w:t>
            </w:r>
          </w:p>
        </w:tc>
      </w:tr>
      <w:tr w:rsidR="00760AEA" w:rsidRPr="00821078" w14:paraId="257CA759" w14:textId="77777777" w:rsidTr="00E053F8">
        <w:trPr>
          <w:trHeight w:val="386"/>
        </w:trPr>
        <w:tc>
          <w:tcPr>
            <w:tcW w:w="3257" w:type="dxa"/>
            <w:tcBorders>
              <w:bottom w:val="single" w:sz="4" w:space="0" w:color="auto"/>
            </w:tcBorders>
            <w:vAlign w:val="center"/>
          </w:tcPr>
          <w:p w14:paraId="1DD06685" w14:textId="77777777" w:rsidR="00760AEA" w:rsidRDefault="00760AEA" w:rsidP="00E053F8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  <w:p w14:paraId="2E6C12CE" w14:textId="77777777" w:rsidR="00D15EA8" w:rsidRDefault="00D15EA8" w:rsidP="00E053F8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  <w:p w14:paraId="32217D7B" w14:textId="77777777" w:rsidR="00D15EA8" w:rsidRPr="00821078" w:rsidRDefault="00D15EA8" w:rsidP="00E053F8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713" w:type="dxa"/>
            <w:vAlign w:val="center"/>
          </w:tcPr>
          <w:p w14:paraId="49D7B305" w14:textId="77777777" w:rsidR="00760AEA" w:rsidRPr="00821078" w:rsidRDefault="00760AEA" w:rsidP="00E053F8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72FBB0C3" w14:textId="77777777" w:rsidR="00760AEA" w:rsidRPr="00821078" w:rsidRDefault="00760AEA" w:rsidP="00E053F8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CB922E6" w14:textId="77777777" w:rsidR="00760AEA" w:rsidRPr="00821078" w:rsidRDefault="00760AEA" w:rsidP="00E053F8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</w:tr>
      <w:tr w:rsidR="00760AEA" w:rsidRPr="00821078" w14:paraId="7DB8B08F" w14:textId="77777777" w:rsidTr="00E053F8">
        <w:tc>
          <w:tcPr>
            <w:tcW w:w="3257" w:type="dxa"/>
            <w:tcBorders>
              <w:top w:val="single" w:sz="4" w:space="0" w:color="auto"/>
            </w:tcBorders>
            <w:vAlign w:val="center"/>
          </w:tcPr>
          <w:p w14:paraId="3A2CDA59" w14:textId="0C1554DC" w:rsidR="00760AEA" w:rsidRPr="00821078" w:rsidRDefault="00760AEA" w:rsidP="00E053F8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Nombre y firma del</w:t>
            </w:r>
            <w:r w:rsidR="005062D4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/</w:t>
            </w:r>
            <w:r w:rsidR="0060316E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l</w:t>
            </w:r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</w:t>
            </w: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 xml:space="preserve"> asesor</w:t>
            </w:r>
            <w:r w:rsidR="0060316E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ado</w:t>
            </w:r>
            <w:r w:rsidR="005062D4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/</w:t>
            </w: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</w:t>
            </w:r>
            <w:r w:rsidR="001B2B7F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 xml:space="preserve"> (os/as)</w:t>
            </w:r>
          </w:p>
        </w:tc>
        <w:tc>
          <w:tcPr>
            <w:tcW w:w="713" w:type="dxa"/>
            <w:vAlign w:val="center"/>
          </w:tcPr>
          <w:p w14:paraId="65C15A14" w14:textId="77777777" w:rsidR="00760AEA" w:rsidRPr="00821078" w:rsidRDefault="00760AEA" w:rsidP="00E053F8">
            <w:pP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vAlign w:val="center"/>
          </w:tcPr>
          <w:p w14:paraId="45A991A0" w14:textId="2CFAF3A2" w:rsidR="00760AEA" w:rsidRPr="00821078" w:rsidRDefault="00760AEA" w:rsidP="00E053F8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 xml:space="preserve">Nombre y firma del </w:t>
            </w:r>
            <w:r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asesor</w:t>
            </w:r>
            <w:r w:rsidR="001B2B7F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/</w:t>
            </w:r>
            <w:r w:rsidRPr="00821078"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  <w:t>a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544713B" w14:textId="77777777" w:rsidR="00760AEA" w:rsidRPr="00821078" w:rsidRDefault="00760AEA" w:rsidP="00E053F8">
            <w:pPr>
              <w:jc w:val="center"/>
              <w:rPr>
                <w:rFonts w:ascii="Montserrat" w:eastAsia="Times New Roman" w:hAnsi="Montserrat" w:cs="Arial"/>
                <w:sz w:val="18"/>
                <w:szCs w:val="18"/>
                <w:lang w:eastAsia="es-ES"/>
              </w:rPr>
            </w:pPr>
          </w:p>
        </w:tc>
      </w:tr>
    </w:tbl>
    <w:p w14:paraId="08762BCA" w14:textId="77777777" w:rsidR="004B2EB6" w:rsidRDefault="004B2EB6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</w:p>
    <w:p w14:paraId="375601AC" w14:textId="112A0DF6" w:rsidR="002353CB" w:rsidRDefault="00D070DE" w:rsidP="00792A95">
      <w:pPr>
        <w:spacing w:after="0"/>
        <w:rPr>
          <w:rFonts w:ascii="Montserrat" w:eastAsia="Times New Roman" w:hAnsi="Montserrat" w:cs="Arial"/>
          <w:sz w:val="18"/>
          <w:szCs w:val="18"/>
          <w:lang w:eastAsia="es-ES"/>
        </w:rPr>
      </w:pPr>
      <w:proofErr w:type="spellStart"/>
      <w:r>
        <w:rPr>
          <w:rFonts w:ascii="Montserrat" w:eastAsia="Times New Roman" w:hAnsi="Montserrat" w:cs="Arial"/>
          <w:sz w:val="18"/>
          <w:szCs w:val="18"/>
          <w:lang w:eastAsia="es-ES"/>
        </w:rPr>
        <w:t>Ccp</w:t>
      </w:r>
      <w:proofErr w:type="spellEnd"/>
      <w:r>
        <w:rPr>
          <w:rFonts w:ascii="Montserrat" w:eastAsia="Times New Roman" w:hAnsi="Montserrat" w:cs="Arial"/>
          <w:sz w:val="18"/>
          <w:szCs w:val="18"/>
          <w:lang w:eastAsia="es-ES"/>
        </w:rPr>
        <w:t xml:space="preserve">. </w:t>
      </w:r>
      <w:r w:rsidR="00FD2382">
        <w:rPr>
          <w:rFonts w:ascii="Montserrat" w:eastAsia="Times New Roman" w:hAnsi="Montserrat" w:cs="Arial"/>
          <w:sz w:val="18"/>
          <w:szCs w:val="18"/>
          <w:lang w:eastAsia="es-ES"/>
        </w:rPr>
        <w:t>A</w:t>
      </w:r>
      <w:r w:rsidR="002353CB">
        <w:rPr>
          <w:rFonts w:ascii="Montserrat" w:eastAsia="Times New Roman" w:hAnsi="Montserrat" w:cs="Arial"/>
          <w:sz w:val="18"/>
          <w:szCs w:val="18"/>
          <w:lang w:eastAsia="es-ES"/>
        </w:rPr>
        <w:t>sesor</w:t>
      </w:r>
      <w:r>
        <w:rPr>
          <w:rFonts w:ascii="Montserrat" w:eastAsia="Times New Roman" w:hAnsi="Montserrat" w:cs="Arial"/>
          <w:sz w:val="18"/>
          <w:szCs w:val="18"/>
          <w:lang w:eastAsia="es-ES"/>
        </w:rPr>
        <w:t>/a</w:t>
      </w:r>
      <w:bookmarkEnd w:id="0"/>
    </w:p>
    <w:sectPr w:rsidR="002353CB" w:rsidSect="004E3AF9">
      <w:headerReference w:type="default" r:id="rId11"/>
      <w:footerReference w:type="default" r:id="rId12"/>
      <w:pgSz w:w="12240" w:h="15840" w:code="1"/>
      <w:pgMar w:top="426" w:right="1185" w:bottom="1276" w:left="1276" w:header="425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AEDE7" w14:textId="77777777" w:rsidR="001E29EB" w:rsidRDefault="001E29EB" w:rsidP="00656C6C">
      <w:pPr>
        <w:spacing w:after="0" w:line="240" w:lineRule="auto"/>
      </w:pPr>
      <w:r>
        <w:separator/>
      </w:r>
    </w:p>
  </w:endnote>
  <w:endnote w:type="continuationSeparator" w:id="0">
    <w:p w14:paraId="27C61829" w14:textId="77777777" w:rsidR="001E29EB" w:rsidRDefault="001E29EB" w:rsidP="00656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3E0A" w14:textId="2EE218FE" w:rsidR="00F8150F" w:rsidRDefault="00F8150F" w:rsidP="00F8150F">
    <w:pPr>
      <w:pStyle w:val="Piedepgina"/>
    </w:pPr>
  </w:p>
  <w:p w14:paraId="25542E8F" w14:textId="5D526014" w:rsidR="00F8150F" w:rsidRPr="00F8150F" w:rsidRDefault="00F8150F" w:rsidP="00F815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DEC5F" w14:textId="77777777" w:rsidR="001E29EB" w:rsidRDefault="001E29EB" w:rsidP="00656C6C">
      <w:pPr>
        <w:spacing w:after="0" w:line="240" w:lineRule="auto"/>
      </w:pPr>
      <w:r>
        <w:separator/>
      </w:r>
    </w:p>
  </w:footnote>
  <w:footnote w:type="continuationSeparator" w:id="0">
    <w:p w14:paraId="3D94D594" w14:textId="77777777" w:rsidR="001E29EB" w:rsidRDefault="001E29EB" w:rsidP="00656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9D62" w14:textId="63872ABD" w:rsidR="004E3AF9" w:rsidRDefault="004E3AF9" w:rsidP="0052593F">
    <w:pPr>
      <w:pStyle w:val="Encabezado"/>
      <w:jc w:val="center"/>
      <w:rPr>
        <w:sz w:val="20"/>
        <w:szCs w:val="20"/>
      </w:rPr>
    </w:pPr>
    <w:r w:rsidRPr="00AC64EE">
      <w:rPr>
        <w:rFonts w:ascii="Arial" w:hAnsi="Arial" w:cs="Arial"/>
        <w:noProof/>
        <w:lang w:val="en-US"/>
      </w:rPr>
      <w:drawing>
        <wp:anchor distT="0" distB="0" distL="114300" distR="114300" simplePos="0" relativeHeight="251665920" behindDoc="0" locked="0" layoutInCell="1" allowOverlap="1" wp14:anchorId="07A6E9D5" wp14:editId="28D22D8C">
          <wp:simplePos x="0" y="0"/>
          <wp:positionH relativeFrom="column">
            <wp:posOffset>-12700</wp:posOffset>
          </wp:positionH>
          <wp:positionV relativeFrom="paragraph">
            <wp:posOffset>-30797</wp:posOffset>
          </wp:positionV>
          <wp:extent cx="1122045" cy="924560"/>
          <wp:effectExtent l="0" t="0" r="1905" b="8890"/>
          <wp:wrapNone/>
          <wp:docPr id="54280028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722543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924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A47EF9" w14:textId="77777777" w:rsidR="004E3AF9" w:rsidRDefault="004E3AF9" w:rsidP="0052593F">
    <w:pPr>
      <w:pStyle w:val="Encabezado"/>
      <w:jc w:val="center"/>
      <w:rPr>
        <w:sz w:val="20"/>
        <w:szCs w:val="20"/>
      </w:rPr>
    </w:pPr>
  </w:p>
  <w:p w14:paraId="0ECBD18D" w14:textId="7D55E6E0" w:rsidR="0052593F" w:rsidRPr="00227EB6" w:rsidRDefault="0052593F" w:rsidP="0052593F">
    <w:pPr>
      <w:pStyle w:val="Encabezado"/>
      <w:jc w:val="center"/>
      <w:rPr>
        <w:sz w:val="20"/>
        <w:szCs w:val="20"/>
      </w:rPr>
    </w:pPr>
    <w:r>
      <w:rPr>
        <w:sz w:val="20"/>
        <w:szCs w:val="20"/>
      </w:rPr>
      <w:t>ÁREA ACADÉMICA 1. POLÍTICA EDUCATIVA, PROCESOS INSTITUCIONALES Y GESTIÓN</w:t>
    </w:r>
  </w:p>
  <w:p w14:paraId="3C32B509" w14:textId="77777777" w:rsidR="0052593F" w:rsidRPr="00227EB6" w:rsidRDefault="0052593F" w:rsidP="0052593F">
    <w:pPr>
      <w:pStyle w:val="Encabezado"/>
      <w:jc w:val="center"/>
      <w:rPr>
        <w:sz w:val="20"/>
        <w:szCs w:val="20"/>
      </w:rPr>
    </w:pPr>
    <w:r w:rsidRPr="00227EB6">
      <w:rPr>
        <w:sz w:val="20"/>
        <w:szCs w:val="20"/>
      </w:rPr>
      <w:t>LICENCIATURA EN ADMINISTRACIÓN EDUCATIVA</w:t>
    </w:r>
  </w:p>
  <w:p w14:paraId="0057F78F" w14:textId="77777777" w:rsidR="0052593F" w:rsidRDefault="0052593F" w:rsidP="0052593F">
    <w:pPr>
      <w:pStyle w:val="Encabezado"/>
      <w:jc w:val="center"/>
      <w:rPr>
        <w:sz w:val="20"/>
        <w:szCs w:val="20"/>
      </w:rPr>
    </w:pPr>
    <w:r w:rsidRPr="00227EB6">
      <w:rPr>
        <w:sz w:val="20"/>
        <w:szCs w:val="20"/>
      </w:rPr>
      <w:t>COMISIÓN DE TITULACIÓN</w:t>
    </w:r>
  </w:p>
  <w:p w14:paraId="26614ED5" w14:textId="788CC85A" w:rsidR="00F8150F" w:rsidRDefault="00F8150F" w:rsidP="00646BEE">
    <w:pPr>
      <w:pStyle w:val="Encabezado"/>
      <w:tabs>
        <w:tab w:val="clear" w:pos="4419"/>
        <w:tab w:val="clear" w:pos="8838"/>
        <w:tab w:val="left" w:pos="1125"/>
        <w:tab w:val="left" w:pos="81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F1361"/>
    <w:multiLevelType w:val="hybridMultilevel"/>
    <w:tmpl w:val="4956C9D0"/>
    <w:lvl w:ilvl="0" w:tplc="97B8DF62">
      <w:start w:val="18"/>
      <w:numFmt w:val="bullet"/>
      <w:lvlText w:val="-"/>
      <w:lvlJc w:val="left"/>
      <w:pPr>
        <w:ind w:left="720" w:hanging="360"/>
      </w:pPr>
      <w:rPr>
        <w:rFonts w:ascii="Montserrat" w:eastAsia="Calibri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B2D6C"/>
    <w:multiLevelType w:val="hybridMultilevel"/>
    <w:tmpl w:val="F5B6FD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11A1A"/>
    <w:multiLevelType w:val="hybridMultilevel"/>
    <w:tmpl w:val="13AE77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726429">
    <w:abstractNumId w:val="2"/>
  </w:num>
  <w:num w:numId="2" w16cid:durableId="2090420155">
    <w:abstractNumId w:val="0"/>
  </w:num>
  <w:num w:numId="3" w16cid:durableId="472912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0E4"/>
    <w:rsid w:val="000043B6"/>
    <w:rsid w:val="00022F6E"/>
    <w:rsid w:val="000334A4"/>
    <w:rsid w:val="000432C8"/>
    <w:rsid w:val="000448F5"/>
    <w:rsid w:val="00057FB9"/>
    <w:rsid w:val="0008037C"/>
    <w:rsid w:val="000805A8"/>
    <w:rsid w:val="00080C1E"/>
    <w:rsid w:val="00082B2E"/>
    <w:rsid w:val="0009181D"/>
    <w:rsid w:val="000A12A6"/>
    <w:rsid w:val="000A12BE"/>
    <w:rsid w:val="000A7F4C"/>
    <w:rsid w:val="000B2768"/>
    <w:rsid w:val="000D0E19"/>
    <w:rsid w:val="000E20B3"/>
    <w:rsid w:val="000E766E"/>
    <w:rsid w:val="000F0277"/>
    <w:rsid w:val="000F613C"/>
    <w:rsid w:val="000F6766"/>
    <w:rsid w:val="001014C1"/>
    <w:rsid w:val="00102579"/>
    <w:rsid w:val="00103B97"/>
    <w:rsid w:val="0011432A"/>
    <w:rsid w:val="00122F60"/>
    <w:rsid w:val="00145833"/>
    <w:rsid w:val="00150842"/>
    <w:rsid w:val="001601B6"/>
    <w:rsid w:val="00160ED5"/>
    <w:rsid w:val="00167696"/>
    <w:rsid w:val="001A799D"/>
    <w:rsid w:val="001B2B7F"/>
    <w:rsid w:val="001D129E"/>
    <w:rsid w:val="001E29EB"/>
    <w:rsid w:val="001F6BB2"/>
    <w:rsid w:val="00207B1B"/>
    <w:rsid w:val="00215427"/>
    <w:rsid w:val="002174B5"/>
    <w:rsid w:val="00223304"/>
    <w:rsid w:val="00232E76"/>
    <w:rsid w:val="002353CB"/>
    <w:rsid w:val="002672FD"/>
    <w:rsid w:val="0027360D"/>
    <w:rsid w:val="00274B3B"/>
    <w:rsid w:val="00282E43"/>
    <w:rsid w:val="002C02CB"/>
    <w:rsid w:val="002D022D"/>
    <w:rsid w:val="002D0DD9"/>
    <w:rsid w:val="00324B54"/>
    <w:rsid w:val="00353F4D"/>
    <w:rsid w:val="00355754"/>
    <w:rsid w:val="003639EA"/>
    <w:rsid w:val="0037500A"/>
    <w:rsid w:val="00384F0E"/>
    <w:rsid w:val="003901BC"/>
    <w:rsid w:val="003A0E08"/>
    <w:rsid w:val="003A2C6B"/>
    <w:rsid w:val="003A2D7A"/>
    <w:rsid w:val="003A6B05"/>
    <w:rsid w:val="003A7922"/>
    <w:rsid w:val="003B29CF"/>
    <w:rsid w:val="003B30EA"/>
    <w:rsid w:val="003B7C9F"/>
    <w:rsid w:val="003C05A7"/>
    <w:rsid w:val="003C62DB"/>
    <w:rsid w:val="003D2620"/>
    <w:rsid w:val="003D47F8"/>
    <w:rsid w:val="003D57E1"/>
    <w:rsid w:val="003E2AD9"/>
    <w:rsid w:val="003E74E5"/>
    <w:rsid w:val="003F6364"/>
    <w:rsid w:val="00402519"/>
    <w:rsid w:val="00413DB1"/>
    <w:rsid w:val="004142A9"/>
    <w:rsid w:val="00427348"/>
    <w:rsid w:val="00427FE9"/>
    <w:rsid w:val="0043764A"/>
    <w:rsid w:val="00437BA3"/>
    <w:rsid w:val="00440F0A"/>
    <w:rsid w:val="00444324"/>
    <w:rsid w:val="004472EA"/>
    <w:rsid w:val="004578CD"/>
    <w:rsid w:val="00457CF2"/>
    <w:rsid w:val="00465F0F"/>
    <w:rsid w:val="004666FA"/>
    <w:rsid w:val="00472D48"/>
    <w:rsid w:val="004756CE"/>
    <w:rsid w:val="00477542"/>
    <w:rsid w:val="00484960"/>
    <w:rsid w:val="00485FFB"/>
    <w:rsid w:val="00495E9B"/>
    <w:rsid w:val="004A110F"/>
    <w:rsid w:val="004A4B74"/>
    <w:rsid w:val="004B2EB6"/>
    <w:rsid w:val="004B47CA"/>
    <w:rsid w:val="004C2D5D"/>
    <w:rsid w:val="004E000C"/>
    <w:rsid w:val="004E3AF9"/>
    <w:rsid w:val="004E5C6A"/>
    <w:rsid w:val="004F7250"/>
    <w:rsid w:val="005062D4"/>
    <w:rsid w:val="00521227"/>
    <w:rsid w:val="0052593F"/>
    <w:rsid w:val="005314D1"/>
    <w:rsid w:val="005337CE"/>
    <w:rsid w:val="0054076D"/>
    <w:rsid w:val="005419C7"/>
    <w:rsid w:val="00541DEF"/>
    <w:rsid w:val="00545907"/>
    <w:rsid w:val="00565400"/>
    <w:rsid w:val="00567503"/>
    <w:rsid w:val="00576E15"/>
    <w:rsid w:val="005841EC"/>
    <w:rsid w:val="00597391"/>
    <w:rsid w:val="005A5FD5"/>
    <w:rsid w:val="005B02F0"/>
    <w:rsid w:val="005B2718"/>
    <w:rsid w:val="005C0070"/>
    <w:rsid w:val="005C20F4"/>
    <w:rsid w:val="005C3814"/>
    <w:rsid w:val="005C6106"/>
    <w:rsid w:val="005E48FF"/>
    <w:rsid w:val="005E55DF"/>
    <w:rsid w:val="006010D4"/>
    <w:rsid w:val="0060316E"/>
    <w:rsid w:val="00607779"/>
    <w:rsid w:val="00610DF6"/>
    <w:rsid w:val="00626926"/>
    <w:rsid w:val="00634AD5"/>
    <w:rsid w:val="00634E14"/>
    <w:rsid w:val="00645D36"/>
    <w:rsid w:val="00646BEE"/>
    <w:rsid w:val="006554C0"/>
    <w:rsid w:val="00656C6C"/>
    <w:rsid w:val="00663848"/>
    <w:rsid w:val="0067754E"/>
    <w:rsid w:val="006834F8"/>
    <w:rsid w:val="0069079D"/>
    <w:rsid w:val="00693601"/>
    <w:rsid w:val="006A24E8"/>
    <w:rsid w:val="006A4571"/>
    <w:rsid w:val="006B0CC1"/>
    <w:rsid w:val="006C6C01"/>
    <w:rsid w:val="006D19DA"/>
    <w:rsid w:val="006D46FE"/>
    <w:rsid w:val="006E1A50"/>
    <w:rsid w:val="006E1F54"/>
    <w:rsid w:val="006E362C"/>
    <w:rsid w:val="006F3DE5"/>
    <w:rsid w:val="00703561"/>
    <w:rsid w:val="007047B9"/>
    <w:rsid w:val="00705307"/>
    <w:rsid w:val="007110E4"/>
    <w:rsid w:val="0071394E"/>
    <w:rsid w:val="00717C17"/>
    <w:rsid w:val="00743AD1"/>
    <w:rsid w:val="007512C5"/>
    <w:rsid w:val="00760AEA"/>
    <w:rsid w:val="00762307"/>
    <w:rsid w:val="0077471E"/>
    <w:rsid w:val="007808B1"/>
    <w:rsid w:val="00792A95"/>
    <w:rsid w:val="007C71AA"/>
    <w:rsid w:val="007D0B75"/>
    <w:rsid w:val="007D664C"/>
    <w:rsid w:val="007E778C"/>
    <w:rsid w:val="007F2E75"/>
    <w:rsid w:val="007F424B"/>
    <w:rsid w:val="007F5E86"/>
    <w:rsid w:val="00801EA2"/>
    <w:rsid w:val="00802D12"/>
    <w:rsid w:val="0081437E"/>
    <w:rsid w:val="00821078"/>
    <w:rsid w:val="008226D0"/>
    <w:rsid w:val="00822E6C"/>
    <w:rsid w:val="00825268"/>
    <w:rsid w:val="00830403"/>
    <w:rsid w:val="008310FA"/>
    <w:rsid w:val="008330B5"/>
    <w:rsid w:val="00842325"/>
    <w:rsid w:val="00845493"/>
    <w:rsid w:val="008461D1"/>
    <w:rsid w:val="00846A31"/>
    <w:rsid w:val="00846C27"/>
    <w:rsid w:val="008510E0"/>
    <w:rsid w:val="00853502"/>
    <w:rsid w:val="008630D0"/>
    <w:rsid w:val="008758BB"/>
    <w:rsid w:val="00875D4B"/>
    <w:rsid w:val="008802CB"/>
    <w:rsid w:val="0088047C"/>
    <w:rsid w:val="00891EC8"/>
    <w:rsid w:val="0089640A"/>
    <w:rsid w:val="008A1DD6"/>
    <w:rsid w:val="008A5969"/>
    <w:rsid w:val="008A6BB8"/>
    <w:rsid w:val="008C60C5"/>
    <w:rsid w:val="008C6F64"/>
    <w:rsid w:val="008D35A1"/>
    <w:rsid w:val="008D7B2C"/>
    <w:rsid w:val="008E48A4"/>
    <w:rsid w:val="008F5D16"/>
    <w:rsid w:val="009121DF"/>
    <w:rsid w:val="0091278C"/>
    <w:rsid w:val="00912B0F"/>
    <w:rsid w:val="00920CFB"/>
    <w:rsid w:val="00923678"/>
    <w:rsid w:val="00935C68"/>
    <w:rsid w:val="0094156A"/>
    <w:rsid w:val="0095056F"/>
    <w:rsid w:val="00973291"/>
    <w:rsid w:val="00984403"/>
    <w:rsid w:val="00985B50"/>
    <w:rsid w:val="00993747"/>
    <w:rsid w:val="009937F9"/>
    <w:rsid w:val="00994DEE"/>
    <w:rsid w:val="009A6A55"/>
    <w:rsid w:val="009B19A6"/>
    <w:rsid w:val="009B5C81"/>
    <w:rsid w:val="009C6D6C"/>
    <w:rsid w:val="009D483A"/>
    <w:rsid w:val="009E1A66"/>
    <w:rsid w:val="009F14B0"/>
    <w:rsid w:val="009F29E9"/>
    <w:rsid w:val="009F2D62"/>
    <w:rsid w:val="009F2FF1"/>
    <w:rsid w:val="00A10F86"/>
    <w:rsid w:val="00A14F8D"/>
    <w:rsid w:val="00A15DF4"/>
    <w:rsid w:val="00A168DD"/>
    <w:rsid w:val="00A16CC7"/>
    <w:rsid w:val="00A176DC"/>
    <w:rsid w:val="00A2635D"/>
    <w:rsid w:val="00A317BE"/>
    <w:rsid w:val="00A326A4"/>
    <w:rsid w:val="00A52B03"/>
    <w:rsid w:val="00A55805"/>
    <w:rsid w:val="00A75258"/>
    <w:rsid w:val="00A83DD6"/>
    <w:rsid w:val="00A841E2"/>
    <w:rsid w:val="00A85E4D"/>
    <w:rsid w:val="00A918BF"/>
    <w:rsid w:val="00A94E45"/>
    <w:rsid w:val="00A9656C"/>
    <w:rsid w:val="00AB0875"/>
    <w:rsid w:val="00AC615D"/>
    <w:rsid w:val="00AE1694"/>
    <w:rsid w:val="00AE2FE9"/>
    <w:rsid w:val="00AE44AF"/>
    <w:rsid w:val="00AF1FAB"/>
    <w:rsid w:val="00AF6A0C"/>
    <w:rsid w:val="00AF6CA4"/>
    <w:rsid w:val="00B05B79"/>
    <w:rsid w:val="00B11DA6"/>
    <w:rsid w:val="00B12E83"/>
    <w:rsid w:val="00B132C7"/>
    <w:rsid w:val="00B234F7"/>
    <w:rsid w:val="00B23A13"/>
    <w:rsid w:val="00B27F53"/>
    <w:rsid w:val="00B3238B"/>
    <w:rsid w:val="00B34B4C"/>
    <w:rsid w:val="00B401AA"/>
    <w:rsid w:val="00B64930"/>
    <w:rsid w:val="00B64CEE"/>
    <w:rsid w:val="00B66CD0"/>
    <w:rsid w:val="00B75B92"/>
    <w:rsid w:val="00BA0BED"/>
    <w:rsid w:val="00BA330A"/>
    <w:rsid w:val="00BD6630"/>
    <w:rsid w:val="00BE350C"/>
    <w:rsid w:val="00C00A09"/>
    <w:rsid w:val="00C02E7D"/>
    <w:rsid w:val="00C12C8E"/>
    <w:rsid w:val="00C20469"/>
    <w:rsid w:val="00C20E3E"/>
    <w:rsid w:val="00C21610"/>
    <w:rsid w:val="00C22E8D"/>
    <w:rsid w:val="00C26069"/>
    <w:rsid w:val="00C36BA9"/>
    <w:rsid w:val="00C40422"/>
    <w:rsid w:val="00C47E48"/>
    <w:rsid w:val="00C61989"/>
    <w:rsid w:val="00C62151"/>
    <w:rsid w:val="00C621ED"/>
    <w:rsid w:val="00C7503E"/>
    <w:rsid w:val="00C94D93"/>
    <w:rsid w:val="00CA2D98"/>
    <w:rsid w:val="00CD026C"/>
    <w:rsid w:val="00CD3EA7"/>
    <w:rsid w:val="00CF72D2"/>
    <w:rsid w:val="00D02FDD"/>
    <w:rsid w:val="00D070DE"/>
    <w:rsid w:val="00D078E7"/>
    <w:rsid w:val="00D126EA"/>
    <w:rsid w:val="00D13A1F"/>
    <w:rsid w:val="00D15EA8"/>
    <w:rsid w:val="00D179D0"/>
    <w:rsid w:val="00D27E57"/>
    <w:rsid w:val="00D30F52"/>
    <w:rsid w:val="00D3475D"/>
    <w:rsid w:val="00D502C4"/>
    <w:rsid w:val="00D57DA1"/>
    <w:rsid w:val="00D71D50"/>
    <w:rsid w:val="00D75B47"/>
    <w:rsid w:val="00D803F4"/>
    <w:rsid w:val="00D86A02"/>
    <w:rsid w:val="00D906D7"/>
    <w:rsid w:val="00DA1307"/>
    <w:rsid w:val="00DA68B6"/>
    <w:rsid w:val="00DB0573"/>
    <w:rsid w:val="00DB082F"/>
    <w:rsid w:val="00DB5D40"/>
    <w:rsid w:val="00DC0CB2"/>
    <w:rsid w:val="00DC489C"/>
    <w:rsid w:val="00DE3F7F"/>
    <w:rsid w:val="00DE5C08"/>
    <w:rsid w:val="00DF3FEB"/>
    <w:rsid w:val="00E1402B"/>
    <w:rsid w:val="00E1466F"/>
    <w:rsid w:val="00E15944"/>
    <w:rsid w:val="00E27368"/>
    <w:rsid w:val="00E34658"/>
    <w:rsid w:val="00E36C25"/>
    <w:rsid w:val="00E545D9"/>
    <w:rsid w:val="00E61132"/>
    <w:rsid w:val="00E6182F"/>
    <w:rsid w:val="00E62C1A"/>
    <w:rsid w:val="00E65287"/>
    <w:rsid w:val="00E71208"/>
    <w:rsid w:val="00E75C72"/>
    <w:rsid w:val="00E80212"/>
    <w:rsid w:val="00E93408"/>
    <w:rsid w:val="00EA1029"/>
    <w:rsid w:val="00EB268F"/>
    <w:rsid w:val="00EC36EC"/>
    <w:rsid w:val="00EC5470"/>
    <w:rsid w:val="00ED0943"/>
    <w:rsid w:val="00ED1A66"/>
    <w:rsid w:val="00ED7E4C"/>
    <w:rsid w:val="00EE0BE2"/>
    <w:rsid w:val="00EE1468"/>
    <w:rsid w:val="00EE55F3"/>
    <w:rsid w:val="00EE60CC"/>
    <w:rsid w:val="00EE697C"/>
    <w:rsid w:val="00EF104A"/>
    <w:rsid w:val="00EF4DC4"/>
    <w:rsid w:val="00F05E4A"/>
    <w:rsid w:val="00F142D1"/>
    <w:rsid w:val="00F14A02"/>
    <w:rsid w:val="00F21381"/>
    <w:rsid w:val="00F2578D"/>
    <w:rsid w:val="00F36986"/>
    <w:rsid w:val="00F523E4"/>
    <w:rsid w:val="00F55D5C"/>
    <w:rsid w:val="00F57835"/>
    <w:rsid w:val="00F6206D"/>
    <w:rsid w:val="00F7673B"/>
    <w:rsid w:val="00F77C85"/>
    <w:rsid w:val="00F8150F"/>
    <w:rsid w:val="00FC33E3"/>
    <w:rsid w:val="00FC4823"/>
    <w:rsid w:val="00FC75E8"/>
    <w:rsid w:val="00FD2382"/>
    <w:rsid w:val="00FE60B1"/>
    <w:rsid w:val="00FF016A"/>
    <w:rsid w:val="00FF6203"/>
    <w:rsid w:val="00FF7BD9"/>
    <w:rsid w:val="0BB184D0"/>
    <w:rsid w:val="1E9D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B5E9D"/>
  <w15:chartTrackingRefBased/>
  <w15:docId w15:val="{9F7619E9-952A-4C92-BBDC-3E3C4359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83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C6C"/>
  </w:style>
  <w:style w:type="paragraph" w:styleId="Piedepgina">
    <w:name w:val="footer"/>
    <w:basedOn w:val="Normal"/>
    <w:link w:val="PiedepginaCar"/>
    <w:uiPriority w:val="99"/>
    <w:unhideWhenUsed/>
    <w:rsid w:val="00656C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C6C"/>
  </w:style>
  <w:style w:type="table" w:styleId="Tablaconcuadrcula">
    <w:name w:val="Table Grid"/>
    <w:basedOn w:val="Tablanormal"/>
    <w:uiPriority w:val="39"/>
    <w:rsid w:val="00875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75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5D4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05307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8A1DD6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CD3EA7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7D664C"/>
    <w:pPr>
      <w:spacing w:after="0" w:line="240" w:lineRule="auto"/>
    </w:pPr>
    <w:rPr>
      <w:rFonts w:eastAsia="Times New Roman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001\Documents\Plantillas%20personalizadas%20de%20Office\Formato%20de%20oficio%202020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F14541F24FC34D968C432FEFF53E70" ma:contentTypeVersion="11" ma:contentTypeDescription="Crear nuevo documento." ma:contentTypeScope="" ma:versionID="a82cbcdf118417ebacf6caa90f70aed7">
  <xsd:schema xmlns:xsd="http://www.w3.org/2001/XMLSchema" xmlns:xs="http://www.w3.org/2001/XMLSchema" xmlns:p="http://schemas.microsoft.com/office/2006/metadata/properties" xmlns:ns2="81b3f158-8f89-427c-97da-f8c2d270e5c9" xmlns:ns3="a4c9aa15-cb4f-41cd-9fc6-036e4a92045c" targetNamespace="http://schemas.microsoft.com/office/2006/metadata/properties" ma:root="true" ma:fieldsID="79e9a8661fa89a4a99904cbf93998ef1" ns2:_="" ns3:_="">
    <xsd:import namespace="81b3f158-8f89-427c-97da-f8c2d270e5c9"/>
    <xsd:import namespace="a4c9aa15-cb4f-41cd-9fc6-036e4a9204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f158-8f89-427c-97da-f8c2d270e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63413f4-e41b-4cc2-9983-12379ffa7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9aa15-cb4f-41cd-9fc6-036e4a9204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9f30ea-f543-44db-a955-1cb3fdf79979}" ma:internalName="TaxCatchAll" ma:showField="CatchAllData" ma:web="a4c9aa15-cb4f-41cd-9fc6-036e4a9204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c9aa15-cb4f-41cd-9fc6-036e4a92045c" xsi:nil="true"/>
    <lcf76f155ced4ddcb4097134ff3c332f xmlns="81b3f158-8f89-427c-97da-f8c2d270e5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DC6023-E23D-4C7D-88FC-2DFA3FC822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798487-7D90-4B95-8294-5ED9CBCD3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f158-8f89-427c-97da-f8c2d270e5c9"/>
    <ds:schemaRef ds:uri="a4c9aa15-cb4f-41cd-9fc6-036e4a9204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D1317E-813B-40C4-9E47-CA502508137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D9078F-DBE4-467C-8ABF-7DD94E17F38B}">
  <ds:schemaRefs>
    <ds:schemaRef ds:uri="http://schemas.microsoft.com/office/2006/metadata/properties"/>
    <ds:schemaRef ds:uri="http://schemas.microsoft.com/office/infopath/2007/PartnerControls"/>
    <ds:schemaRef ds:uri="a4c9aa15-cb4f-41cd-9fc6-036e4a92045c"/>
    <ds:schemaRef ds:uri="81b3f158-8f89-427c-97da-f8c2d270e5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oficio 2020</Template>
  <TotalTime>3</TotalTime>
  <Pages>1</Pages>
  <Words>294</Words>
  <Characters>1567</Characters>
  <Application>Microsoft Office Word</Application>
  <DocSecurity>0</DocSecurity>
  <Lines>82</Lines>
  <Paragraphs>39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001</dc:creator>
  <cp:keywords/>
  <dc:description/>
  <cp:lastModifiedBy>Heidi Adan</cp:lastModifiedBy>
  <cp:revision>7</cp:revision>
  <cp:lastPrinted>2020-01-17T20:45:00Z</cp:lastPrinted>
  <dcterms:created xsi:type="dcterms:W3CDTF">2025-03-20T18:05:00Z</dcterms:created>
  <dcterms:modified xsi:type="dcterms:W3CDTF">2026-03-24T16:34:00Z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0x0101007AF14541F24FC34D968C432FEFF53E70</vt:lpwstr>
  </property>
  <property fmtid="{D5CDD505-2E9C-101B-9397-08002B2CF9AE}" pid="3" name="MediaServiceImageTags">
    <vt:lpwstr/>
  </property>
</Properties>
</file>
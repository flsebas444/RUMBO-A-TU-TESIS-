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D66D" w14:textId="77777777" w:rsidR="004E19FD" w:rsidRPr="002A69D0" w:rsidRDefault="004E19FD" w:rsidP="00C06C1F">
      <w:pPr>
        <w:pStyle w:val="Sinespaciado"/>
        <w:mirrorIndents/>
        <w:jc w:val="center"/>
        <w:rPr>
          <w:rFonts w:ascii="Geomanist" w:hAnsi="Geomanist"/>
          <w:b/>
          <w:sz w:val="21"/>
          <w:szCs w:val="21"/>
        </w:rPr>
      </w:pPr>
    </w:p>
    <w:p w14:paraId="3B700916" w14:textId="77777777" w:rsidR="004E19FD" w:rsidRPr="002A69D0" w:rsidRDefault="004E19FD" w:rsidP="00BF66A7">
      <w:pPr>
        <w:pStyle w:val="Sinespaciado"/>
        <w:mirrorIndents/>
        <w:jc w:val="center"/>
        <w:rPr>
          <w:rFonts w:ascii="Geomanist" w:hAnsi="Geomanist"/>
          <w:b/>
          <w:sz w:val="21"/>
          <w:szCs w:val="21"/>
        </w:rPr>
      </w:pPr>
    </w:p>
    <w:p w14:paraId="541963A3" w14:textId="77777777" w:rsidR="004E19FD" w:rsidRPr="002A69D0" w:rsidRDefault="004E19FD" w:rsidP="00BF66A7">
      <w:pPr>
        <w:pStyle w:val="Sinespaciado"/>
        <w:mirrorIndents/>
        <w:jc w:val="center"/>
        <w:rPr>
          <w:rFonts w:ascii="Geomanist" w:hAnsi="Geomanist"/>
          <w:b/>
          <w:sz w:val="21"/>
          <w:szCs w:val="21"/>
        </w:rPr>
      </w:pPr>
    </w:p>
    <w:p w14:paraId="6D104B77" w14:textId="77777777" w:rsidR="004E19FD" w:rsidRPr="002A69D0" w:rsidRDefault="004E19FD" w:rsidP="00BF66A7">
      <w:pPr>
        <w:pStyle w:val="Sinespaciado"/>
        <w:mirrorIndents/>
        <w:jc w:val="center"/>
        <w:rPr>
          <w:rFonts w:ascii="Geomanist" w:hAnsi="Geomanist"/>
          <w:b/>
          <w:sz w:val="21"/>
          <w:szCs w:val="21"/>
        </w:rPr>
      </w:pPr>
    </w:p>
    <w:p w14:paraId="252BF99C" w14:textId="77777777" w:rsidR="004E19FD" w:rsidRPr="002A69D0" w:rsidRDefault="004E19FD" w:rsidP="00BF66A7">
      <w:pPr>
        <w:pStyle w:val="Sinespaciado"/>
        <w:mirrorIndents/>
        <w:jc w:val="center"/>
        <w:rPr>
          <w:rFonts w:ascii="Geomanist" w:hAnsi="Geomanist"/>
          <w:b/>
          <w:sz w:val="21"/>
          <w:szCs w:val="21"/>
        </w:rPr>
      </w:pPr>
    </w:p>
    <w:p w14:paraId="2313A65F" w14:textId="77777777" w:rsidR="004E19FD" w:rsidRPr="002A69D0" w:rsidRDefault="004E19FD" w:rsidP="00BF66A7">
      <w:pPr>
        <w:pStyle w:val="Sinespaciado"/>
        <w:mirrorIndents/>
        <w:jc w:val="center"/>
        <w:rPr>
          <w:rFonts w:ascii="Geomanist" w:hAnsi="Geomanist"/>
          <w:b/>
          <w:sz w:val="21"/>
          <w:szCs w:val="21"/>
        </w:rPr>
      </w:pPr>
    </w:p>
    <w:p w14:paraId="43E2560A" w14:textId="77777777" w:rsidR="004E19FD" w:rsidRPr="002A69D0" w:rsidRDefault="004E19FD" w:rsidP="002A69D0">
      <w:pPr>
        <w:pStyle w:val="Sinespaciado"/>
        <w:mirrorIndents/>
        <w:jc w:val="right"/>
        <w:rPr>
          <w:rFonts w:ascii="Geomanist" w:hAnsi="Geomanist"/>
          <w:sz w:val="21"/>
          <w:szCs w:val="21"/>
        </w:rPr>
      </w:pPr>
      <w:r w:rsidRPr="002A69D0">
        <w:rPr>
          <w:rFonts w:ascii="Geomanist" w:hAnsi="Geomanist"/>
          <w:sz w:val="21"/>
          <w:szCs w:val="21"/>
        </w:rPr>
        <w:t xml:space="preserve">Ciudad de México, a </w:t>
      </w:r>
      <w:r w:rsidRPr="000B1A6E">
        <w:rPr>
          <w:rFonts w:ascii="Geomanist" w:hAnsi="Geomanist"/>
          <w:sz w:val="21"/>
          <w:szCs w:val="21"/>
          <w:highlight w:val="yellow"/>
        </w:rPr>
        <w:t>DÍA de MES</w:t>
      </w:r>
      <w:r w:rsidRPr="002A69D0">
        <w:rPr>
          <w:rFonts w:ascii="Geomanist" w:hAnsi="Geomanist"/>
          <w:sz w:val="21"/>
          <w:szCs w:val="21"/>
        </w:rPr>
        <w:t xml:space="preserve"> de 202</w:t>
      </w:r>
      <w:r>
        <w:rPr>
          <w:rFonts w:ascii="Geomanist" w:hAnsi="Geomanist"/>
          <w:sz w:val="21"/>
          <w:szCs w:val="21"/>
        </w:rPr>
        <w:t>6</w:t>
      </w:r>
    </w:p>
    <w:p w14:paraId="5D0B9B11" w14:textId="77777777" w:rsidR="004E19FD" w:rsidRPr="002A69D0" w:rsidRDefault="004E19FD" w:rsidP="00BF66A7">
      <w:pPr>
        <w:pStyle w:val="Sinespaciado"/>
        <w:mirrorIndents/>
        <w:jc w:val="center"/>
        <w:rPr>
          <w:rFonts w:ascii="Geomanist" w:hAnsi="Geomanist"/>
          <w:b/>
          <w:sz w:val="21"/>
          <w:szCs w:val="21"/>
        </w:rPr>
      </w:pPr>
    </w:p>
    <w:p w14:paraId="2148C86C" w14:textId="536B8AEE" w:rsidR="004E19FD" w:rsidRPr="00373358" w:rsidRDefault="009B244A" w:rsidP="00BF66A7">
      <w:pPr>
        <w:pStyle w:val="Sinespaciado"/>
        <w:mirrorIndents/>
        <w:jc w:val="center"/>
        <w:rPr>
          <w:rFonts w:ascii="Geomanist" w:hAnsi="Geomanist"/>
          <w:b/>
        </w:rPr>
      </w:pPr>
      <w:r w:rsidRPr="00373358">
        <w:rPr>
          <w:rFonts w:ascii="Geomanist" w:hAnsi="Geomanist"/>
          <w:b/>
        </w:rPr>
        <w:t>LIBERACIÓN</w:t>
      </w:r>
      <w:r w:rsidR="004E19FD" w:rsidRPr="00373358">
        <w:rPr>
          <w:rFonts w:ascii="Geomanist" w:hAnsi="Geomanist"/>
          <w:b/>
        </w:rPr>
        <w:t xml:space="preserve"> DE</w:t>
      </w:r>
      <w:r w:rsidR="00373358" w:rsidRPr="00373358">
        <w:rPr>
          <w:rFonts w:ascii="Geomanist" w:hAnsi="Geomanist"/>
          <w:b/>
        </w:rPr>
        <w:t>L</w:t>
      </w:r>
      <w:r w:rsidR="004E19FD" w:rsidRPr="00373358">
        <w:rPr>
          <w:rFonts w:ascii="Geomanist" w:hAnsi="Geomanist"/>
          <w:b/>
        </w:rPr>
        <w:t xml:space="preserve"> </w:t>
      </w:r>
      <w:r w:rsidR="00373358" w:rsidRPr="00373358">
        <w:rPr>
          <w:rFonts w:ascii="Geomanist" w:hAnsi="Geomanist"/>
          <w:b/>
        </w:rPr>
        <w:t>TRABAJO DE TITULACIÓN Y PROPUESTA DE LECTORES</w:t>
      </w:r>
    </w:p>
    <w:p w14:paraId="003DAAA2" w14:textId="5E47B7A5" w:rsidR="004E19FD" w:rsidRPr="00373358" w:rsidRDefault="004E19FD" w:rsidP="00BF66A7">
      <w:pPr>
        <w:pStyle w:val="Sinespaciado"/>
        <w:mirrorIndents/>
        <w:jc w:val="center"/>
        <w:rPr>
          <w:rFonts w:ascii="Geomanist" w:hAnsi="Geomanist"/>
          <w:bCs/>
        </w:rPr>
      </w:pPr>
      <w:r w:rsidRPr="00373358">
        <w:rPr>
          <w:rFonts w:ascii="Geomanist" w:hAnsi="Geomanist"/>
          <w:bCs/>
        </w:rPr>
        <w:t>FORMATO LAE-</w:t>
      </w:r>
      <w:r w:rsidR="009B244A" w:rsidRPr="00373358">
        <w:rPr>
          <w:rFonts w:ascii="Geomanist" w:hAnsi="Geomanist"/>
          <w:bCs/>
        </w:rPr>
        <w:t>5</w:t>
      </w:r>
    </w:p>
    <w:p w14:paraId="58C7C2B2" w14:textId="77777777" w:rsidR="004E19FD" w:rsidRPr="00373358" w:rsidRDefault="004E19FD" w:rsidP="00BF66A7">
      <w:pPr>
        <w:pStyle w:val="Sinespaciado"/>
        <w:mirrorIndents/>
        <w:jc w:val="center"/>
        <w:rPr>
          <w:rFonts w:ascii="Geomanist" w:hAnsi="Geomanist"/>
          <w:bCs/>
          <w:sz w:val="21"/>
          <w:szCs w:val="21"/>
        </w:rPr>
      </w:pPr>
    </w:p>
    <w:p w14:paraId="02850933" w14:textId="77777777" w:rsidR="004E19FD" w:rsidRPr="002A69D0" w:rsidRDefault="004E19FD" w:rsidP="00BF66A7">
      <w:pPr>
        <w:pStyle w:val="Sinespaciado"/>
        <w:mirrorIndents/>
        <w:jc w:val="center"/>
        <w:rPr>
          <w:rFonts w:ascii="Geomanist" w:hAnsi="Geomanist"/>
          <w:b/>
          <w:sz w:val="21"/>
          <w:szCs w:val="21"/>
        </w:rPr>
      </w:pPr>
    </w:p>
    <w:p w14:paraId="44BEA5EB" w14:textId="77777777" w:rsidR="004E19FD" w:rsidRPr="002A69D0" w:rsidRDefault="004E19FD" w:rsidP="00BF66A7">
      <w:pPr>
        <w:pStyle w:val="Sinespaciado"/>
        <w:mirrorIndents/>
        <w:jc w:val="center"/>
        <w:rPr>
          <w:rFonts w:ascii="Geomanist" w:hAnsi="Geomanist"/>
          <w:sz w:val="21"/>
          <w:szCs w:val="21"/>
        </w:rPr>
      </w:pPr>
    </w:p>
    <w:p w14:paraId="60F011A5" w14:textId="77777777" w:rsidR="004E19FD" w:rsidRPr="002A69D0" w:rsidRDefault="004E19FD" w:rsidP="00BF66A7">
      <w:pPr>
        <w:pStyle w:val="Sinespaciado"/>
        <w:mirrorIndents/>
        <w:jc w:val="both"/>
        <w:rPr>
          <w:rFonts w:ascii="Geomanist" w:hAnsi="Geomanist"/>
          <w:b/>
          <w:sz w:val="21"/>
          <w:szCs w:val="21"/>
        </w:rPr>
      </w:pPr>
      <w:r w:rsidRPr="002A69D0">
        <w:rPr>
          <w:rFonts w:ascii="Geomanist" w:hAnsi="Geomanist"/>
          <w:b/>
          <w:sz w:val="21"/>
          <w:szCs w:val="21"/>
        </w:rPr>
        <w:t>COMISIÓN DE TITULACIÓN</w:t>
      </w:r>
    </w:p>
    <w:p w14:paraId="74E1DFA6" w14:textId="77777777" w:rsidR="004E19FD" w:rsidRPr="002A69D0" w:rsidRDefault="004E19FD" w:rsidP="00BF66A7">
      <w:pPr>
        <w:pStyle w:val="Sinespaciado"/>
        <w:mirrorIndents/>
        <w:jc w:val="both"/>
        <w:rPr>
          <w:rFonts w:ascii="Geomanist" w:hAnsi="Geomanist"/>
          <w:b/>
          <w:sz w:val="21"/>
          <w:szCs w:val="21"/>
        </w:rPr>
      </w:pPr>
      <w:r w:rsidRPr="002A69D0">
        <w:rPr>
          <w:rFonts w:ascii="Geomanist" w:hAnsi="Geomanist"/>
          <w:b/>
          <w:sz w:val="21"/>
          <w:szCs w:val="21"/>
        </w:rPr>
        <w:t>LICENCIATURA EN ADMINISTRACIÓN EDUCATIVA</w:t>
      </w:r>
    </w:p>
    <w:p w14:paraId="184DD50C" w14:textId="77777777" w:rsidR="004E19FD" w:rsidRPr="002A69D0" w:rsidRDefault="004E19FD" w:rsidP="00BF66A7">
      <w:pPr>
        <w:pStyle w:val="Sinespaciado"/>
        <w:mirrorIndents/>
        <w:jc w:val="both"/>
        <w:rPr>
          <w:rFonts w:ascii="Geomanist" w:hAnsi="Geomanist"/>
          <w:b/>
          <w:sz w:val="21"/>
          <w:szCs w:val="21"/>
        </w:rPr>
      </w:pPr>
      <w:r w:rsidRPr="002A69D0">
        <w:rPr>
          <w:rFonts w:ascii="Geomanist" w:hAnsi="Geomanist"/>
          <w:b/>
          <w:sz w:val="21"/>
          <w:szCs w:val="21"/>
        </w:rPr>
        <w:t>UNIVERSIDAD PEDAGÓGICA NACIONAL AJUSCO</w:t>
      </w:r>
    </w:p>
    <w:p w14:paraId="7CF2FD01" w14:textId="77777777" w:rsidR="004E19FD" w:rsidRPr="002A69D0" w:rsidRDefault="004E19FD" w:rsidP="00BF66A7">
      <w:pPr>
        <w:pStyle w:val="Sinespaciado"/>
        <w:mirrorIndents/>
        <w:jc w:val="both"/>
        <w:rPr>
          <w:rFonts w:ascii="Geomanist" w:hAnsi="Geomanist"/>
          <w:b/>
          <w:sz w:val="21"/>
          <w:szCs w:val="21"/>
        </w:rPr>
      </w:pPr>
      <w:r w:rsidRPr="002A69D0">
        <w:rPr>
          <w:rFonts w:ascii="Geomanist" w:hAnsi="Geomanist"/>
          <w:b/>
          <w:sz w:val="21"/>
          <w:szCs w:val="21"/>
        </w:rPr>
        <w:t>PRESENTE</w:t>
      </w:r>
    </w:p>
    <w:p w14:paraId="10E112CA" w14:textId="77777777" w:rsidR="004E19FD" w:rsidRPr="002A69D0" w:rsidRDefault="004E19FD" w:rsidP="00BF66A7">
      <w:pPr>
        <w:pStyle w:val="Sinespaciado"/>
        <w:mirrorIndents/>
        <w:jc w:val="both"/>
        <w:rPr>
          <w:rFonts w:ascii="Geomanist" w:hAnsi="Geomanist"/>
          <w:sz w:val="21"/>
          <w:szCs w:val="21"/>
        </w:rPr>
      </w:pPr>
    </w:p>
    <w:p w14:paraId="475E625B" w14:textId="7EC88472" w:rsidR="008437AB" w:rsidRDefault="004E19FD" w:rsidP="00C06C1F">
      <w:pPr>
        <w:pStyle w:val="Sinespaciado"/>
        <w:spacing w:line="276" w:lineRule="auto"/>
        <w:mirrorIndents/>
        <w:jc w:val="both"/>
        <w:rPr>
          <w:rFonts w:ascii="Geomanist" w:hAnsi="Geomanist"/>
          <w:sz w:val="21"/>
          <w:szCs w:val="21"/>
        </w:rPr>
      </w:pPr>
      <w:r w:rsidRPr="002A69D0">
        <w:rPr>
          <w:rFonts w:ascii="Geomanist" w:hAnsi="Geomanist"/>
          <w:sz w:val="21"/>
          <w:szCs w:val="21"/>
        </w:rPr>
        <w:t xml:space="preserve">En mi carácter de </w:t>
      </w:r>
      <w:r w:rsidR="00373358">
        <w:rPr>
          <w:rFonts w:ascii="Geomanist" w:hAnsi="Geomanist"/>
          <w:sz w:val="21"/>
          <w:szCs w:val="21"/>
        </w:rPr>
        <w:t>asesor</w:t>
      </w:r>
      <w:r w:rsidR="00862694">
        <w:rPr>
          <w:rFonts w:ascii="Geomanist" w:hAnsi="Geomanist"/>
          <w:sz w:val="21"/>
          <w:szCs w:val="21"/>
        </w:rPr>
        <w:t xml:space="preserve"> del trabajo de titulació</w:t>
      </w:r>
      <w:r w:rsidR="00464902">
        <w:rPr>
          <w:rFonts w:ascii="Geomanist" w:hAnsi="Geomanist"/>
          <w:sz w:val="21"/>
          <w:szCs w:val="21"/>
        </w:rPr>
        <w:t>n, cuyo título es</w:t>
      </w:r>
      <w:r w:rsidRPr="002A69D0">
        <w:rPr>
          <w:rFonts w:ascii="Geomanist" w:hAnsi="Geomanist"/>
          <w:sz w:val="21"/>
          <w:szCs w:val="21"/>
        </w:rPr>
        <w:t xml:space="preserve"> </w:t>
      </w:r>
      <w:r w:rsidR="000F25A1">
        <w:rPr>
          <w:rFonts w:ascii="Geomanist" w:hAnsi="Geomanist"/>
          <w:b/>
          <w:bCs/>
          <w:noProof/>
          <w:sz w:val="21"/>
          <w:szCs w:val="21"/>
        </w:rPr>
        <w:t>XXXXX</w:t>
      </w:r>
      <w:r w:rsidR="00464902">
        <w:rPr>
          <w:rFonts w:ascii="Geomanist" w:hAnsi="Geomanist"/>
          <w:b/>
          <w:bCs/>
          <w:noProof/>
          <w:sz w:val="21"/>
          <w:szCs w:val="21"/>
        </w:rPr>
        <w:t>…</w:t>
      </w:r>
      <w:r w:rsidRPr="002A69D0">
        <w:rPr>
          <w:rFonts w:ascii="Geomanist" w:hAnsi="Geomanist"/>
          <w:sz w:val="21"/>
          <w:szCs w:val="21"/>
        </w:rPr>
        <w:t xml:space="preserve">, </w:t>
      </w:r>
      <w:r w:rsidR="000F25A1">
        <w:rPr>
          <w:rFonts w:ascii="Geomanist" w:hAnsi="Geomanist"/>
          <w:sz w:val="21"/>
          <w:szCs w:val="21"/>
        </w:rPr>
        <w:t xml:space="preserve">elaborado por la egresada </w:t>
      </w:r>
      <w:r w:rsidR="000F25A1" w:rsidRPr="000F25A1">
        <w:rPr>
          <w:rFonts w:ascii="Geomanist" w:hAnsi="Geomanist"/>
          <w:b/>
          <w:bCs/>
          <w:sz w:val="21"/>
          <w:szCs w:val="21"/>
        </w:rPr>
        <w:t>XXXXX</w:t>
      </w:r>
      <w:r w:rsidR="000F25A1">
        <w:rPr>
          <w:rFonts w:ascii="Geomanist" w:hAnsi="Geomanist"/>
          <w:sz w:val="21"/>
          <w:szCs w:val="21"/>
        </w:rPr>
        <w:t xml:space="preserve"> </w:t>
      </w:r>
      <w:r w:rsidRPr="002A69D0">
        <w:rPr>
          <w:rFonts w:ascii="Geomanist" w:hAnsi="Geomanist"/>
          <w:sz w:val="21"/>
          <w:szCs w:val="21"/>
        </w:rPr>
        <w:t>en la</w:t>
      </w:r>
      <w:r w:rsidR="000F25A1">
        <w:rPr>
          <w:rFonts w:ascii="Geomanist" w:hAnsi="Geomanist"/>
          <w:sz w:val="21"/>
          <w:szCs w:val="21"/>
        </w:rPr>
        <w:t xml:space="preserve"> opción de </w:t>
      </w:r>
      <w:r w:rsidR="00E55436" w:rsidRPr="000F25A1">
        <w:rPr>
          <w:rFonts w:ascii="Geomanist" w:hAnsi="Geomanist"/>
          <w:b/>
          <w:bCs/>
          <w:sz w:val="21"/>
          <w:szCs w:val="21"/>
        </w:rPr>
        <w:t>Tesina</w:t>
      </w:r>
      <w:r w:rsidR="00E55436">
        <w:rPr>
          <w:rFonts w:ascii="Geomanist" w:hAnsi="Geomanist"/>
          <w:sz w:val="21"/>
          <w:szCs w:val="21"/>
        </w:rPr>
        <w:t xml:space="preserve">, </w:t>
      </w:r>
      <w:r w:rsidR="00E55436" w:rsidRPr="002A69D0">
        <w:rPr>
          <w:rFonts w:ascii="Geomanist" w:hAnsi="Geomanist"/>
          <w:sz w:val="21"/>
          <w:szCs w:val="21"/>
        </w:rPr>
        <w:t>modalidad</w:t>
      </w:r>
      <w:r w:rsidRPr="002A69D0">
        <w:rPr>
          <w:rFonts w:ascii="Geomanist" w:hAnsi="Geomanist"/>
          <w:sz w:val="21"/>
          <w:szCs w:val="21"/>
        </w:rPr>
        <w:t xml:space="preserve"> </w:t>
      </w:r>
      <w:r w:rsidRPr="00482432">
        <w:rPr>
          <w:rFonts w:ascii="Geomanist" w:hAnsi="Geomanist"/>
          <w:b/>
          <w:bCs/>
          <w:noProof/>
          <w:sz w:val="21"/>
          <w:szCs w:val="21"/>
        </w:rPr>
        <w:t xml:space="preserve">Trayectoria </w:t>
      </w:r>
      <w:r w:rsidR="00E55436">
        <w:rPr>
          <w:rFonts w:ascii="Geomanist" w:hAnsi="Geomanist"/>
          <w:b/>
          <w:bCs/>
          <w:noProof/>
          <w:sz w:val="21"/>
          <w:szCs w:val="21"/>
        </w:rPr>
        <w:t>f</w:t>
      </w:r>
      <w:r w:rsidRPr="00482432">
        <w:rPr>
          <w:rFonts w:ascii="Geomanist" w:hAnsi="Geomanist"/>
          <w:b/>
          <w:bCs/>
          <w:noProof/>
          <w:sz w:val="21"/>
          <w:szCs w:val="21"/>
        </w:rPr>
        <w:t>ormativa</w:t>
      </w:r>
      <w:r w:rsidR="00AA5010">
        <w:rPr>
          <w:rFonts w:ascii="Geomanist" w:hAnsi="Geomanist"/>
          <w:sz w:val="21"/>
          <w:szCs w:val="21"/>
        </w:rPr>
        <w:t xml:space="preserve">, </w:t>
      </w:r>
      <w:r w:rsidR="00130254">
        <w:rPr>
          <w:rFonts w:ascii="Geomanist" w:hAnsi="Geomanist"/>
          <w:sz w:val="21"/>
          <w:szCs w:val="21"/>
        </w:rPr>
        <w:t>solicito a ustedes</w:t>
      </w:r>
      <w:r w:rsidR="009F1A16">
        <w:rPr>
          <w:rFonts w:ascii="Geomanist" w:hAnsi="Geomanist"/>
          <w:sz w:val="21"/>
          <w:szCs w:val="21"/>
        </w:rPr>
        <w:t>,</w:t>
      </w:r>
      <w:r w:rsidR="00130254">
        <w:rPr>
          <w:rFonts w:ascii="Geomanist" w:hAnsi="Geomanist"/>
          <w:sz w:val="21"/>
          <w:szCs w:val="21"/>
        </w:rPr>
        <w:t xml:space="preserve"> atentamente, dar cauce a la </w:t>
      </w:r>
      <w:r w:rsidR="005001FE">
        <w:rPr>
          <w:rFonts w:ascii="Geomanist" w:hAnsi="Geomanist"/>
          <w:sz w:val="21"/>
          <w:szCs w:val="21"/>
        </w:rPr>
        <w:t xml:space="preserve">liberación del trabajo y </w:t>
      </w:r>
      <w:r w:rsidR="009F1A16">
        <w:rPr>
          <w:rFonts w:ascii="Geomanist" w:hAnsi="Geomanist"/>
          <w:sz w:val="21"/>
          <w:szCs w:val="21"/>
        </w:rPr>
        <w:t xml:space="preserve">a la </w:t>
      </w:r>
      <w:r w:rsidR="005001FE">
        <w:rPr>
          <w:rFonts w:ascii="Geomanist" w:hAnsi="Geomanist"/>
          <w:sz w:val="21"/>
          <w:szCs w:val="21"/>
        </w:rPr>
        <w:t>asignación de lectores</w:t>
      </w:r>
      <w:r w:rsidR="00130254">
        <w:rPr>
          <w:rFonts w:ascii="Geomanist" w:hAnsi="Geomanist"/>
          <w:sz w:val="21"/>
          <w:szCs w:val="21"/>
        </w:rPr>
        <w:t>,</w:t>
      </w:r>
      <w:r w:rsidR="005001FE">
        <w:rPr>
          <w:rFonts w:ascii="Geomanist" w:hAnsi="Geomanist"/>
          <w:sz w:val="21"/>
          <w:szCs w:val="21"/>
        </w:rPr>
        <w:t xml:space="preserve"> ya que</w:t>
      </w:r>
      <w:r w:rsidR="00130254">
        <w:rPr>
          <w:rFonts w:ascii="Geomanist" w:hAnsi="Geomanist"/>
          <w:sz w:val="21"/>
          <w:szCs w:val="21"/>
        </w:rPr>
        <w:t xml:space="preserve"> </w:t>
      </w:r>
      <w:r w:rsidR="00AA5010">
        <w:rPr>
          <w:rFonts w:ascii="Geomanist" w:hAnsi="Geomanist"/>
          <w:sz w:val="21"/>
          <w:szCs w:val="21"/>
        </w:rPr>
        <w:t>hago constar que</w:t>
      </w:r>
      <w:r w:rsidR="005E7FE7">
        <w:rPr>
          <w:rFonts w:ascii="Geomanist" w:hAnsi="Geomanist"/>
          <w:sz w:val="21"/>
          <w:szCs w:val="21"/>
        </w:rPr>
        <w:t xml:space="preserve"> </w:t>
      </w:r>
      <w:r w:rsidRPr="002A69D0">
        <w:rPr>
          <w:rFonts w:ascii="Geomanist" w:hAnsi="Geomanist"/>
          <w:sz w:val="21"/>
          <w:szCs w:val="21"/>
        </w:rPr>
        <w:t>el documento</w:t>
      </w:r>
      <w:r w:rsidR="005E7FE7">
        <w:rPr>
          <w:rFonts w:ascii="Geomanist" w:hAnsi="Geomanist"/>
          <w:sz w:val="21"/>
          <w:szCs w:val="21"/>
        </w:rPr>
        <w:t xml:space="preserve"> cumple con los elementos</w:t>
      </w:r>
      <w:r w:rsidR="008437AB">
        <w:rPr>
          <w:rFonts w:ascii="Geomanist" w:hAnsi="Geomanist"/>
          <w:sz w:val="21"/>
          <w:szCs w:val="21"/>
        </w:rPr>
        <w:t xml:space="preserve"> teórico-metodológicos para su lectura y revisión.</w:t>
      </w:r>
    </w:p>
    <w:p w14:paraId="3AA7E4D4" w14:textId="77777777" w:rsidR="008437AB" w:rsidRDefault="008437AB" w:rsidP="00C06C1F">
      <w:pPr>
        <w:pStyle w:val="Sinespaciado"/>
        <w:spacing w:line="276" w:lineRule="auto"/>
        <w:mirrorIndents/>
        <w:jc w:val="both"/>
        <w:rPr>
          <w:rFonts w:ascii="Geomanist" w:hAnsi="Geomanist"/>
          <w:sz w:val="21"/>
          <w:szCs w:val="21"/>
        </w:rPr>
      </w:pPr>
    </w:p>
    <w:p w14:paraId="37105BC3" w14:textId="0E539DC7" w:rsidR="004E19FD" w:rsidRDefault="008437AB" w:rsidP="00C06C1F">
      <w:pPr>
        <w:pStyle w:val="Sinespaciado"/>
        <w:spacing w:line="276" w:lineRule="auto"/>
        <w:mirrorIndents/>
        <w:jc w:val="both"/>
        <w:rPr>
          <w:rFonts w:ascii="Geomanist" w:hAnsi="Geomanist"/>
          <w:sz w:val="21"/>
          <w:szCs w:val="21"/>
        </w:rPr>
      </w:pPr>
      <w:r>
        <w:rPr>
          <w:rFonts w:ascii="Geomanist" w:hAnsi="Geomanist"/>
          <w:sz w:val="21"/>
          <w:szCs w:val="21"/>
        </w:rPr>
        <w:t xml:space="preserve">Como lectores del trabajo propongo a </w:t>
      </w:r>
      <w:r w:rsidR="00881F71">
        <w:rPr>
          <w:rFonts w:ascii="Geomanist" w:hAnsi="Geomanist"/>
          <w:sz w:val="21"/>
          <w:szCs w:val="21"/>
        </w:rPr>
        <w:t>las</w:t>
      </w:r>
      <w:r w:rsidR="00565AF2">
        <w:rPr>
          <w:rFonts w:ascii="Geomanist" w:hAnsi="Geomanist"/>
          <w:sz w:val="21"/>
          <w:szCs w:val="21"/>
        </w:rPr>
        <w:t>/los</w:t>
      </w:r>
      <w:r w:rsidR="00881F71">
        <w:rPr>
          <w:rFonts w:ascii="Geomanist" w:hAnsi="Geomanist"/>
          <w:sz w:val="21"/>
          <w:szCs w:val="21"/>
        </w:rPr>
        <w:t xml:space="preserve"> profesoras</w:t>
      </w:r>
      <w:r w:rsidR="00565AF2">
        <w:rPr>
          <w:rFonts w:ascii="Geomanist" w:hAnsi="Geomanist"/>
          <w:sz w:val="21"/>
          <w:szCs w:val="21"/>
        </w:rPr>
        <w:t>/es que a continuación se señalan, fundamentando</w:t>
      </w:r>
      <w:r w:rsidR="004E19FD" w:rsidRPr="002A69D0">
        <w:rPr>
          <w:rFonts w:ascii="Geomanist" w:hAnsi="Geomanist"/>
          <w:sz w:val="21"/>
          <w:szCs w:val="21"/>
        </w:rPr>
        <w:t xml:space="preserve"> </w:t>
      </w:r>
      <w:r w:rsidR="009F1A16">
        <w:rPr>
          <w:rFonts w:ascii="Geomanist" w:hAnsi="Geomanist"/>
          <w:sz w:val="21"/>
          <w:szCs w:val="21"/>
        </w:rPr>
        <w:t xml:space="preserve">la pertinencia de su </w:t>
      </w:r>
      <w:r w:rsidR="00394C34">
        <w:rPr>
          <w:rFonts w:ascii="Geomanist" w:hAnsi="Geomanist"/>
          <w:sz w:val="21"/>
          <w:szCs w:val="21"/>
        </w:rPr>
        <w:t>designación</w:t>
      </w:r>
      <w:r w:rsidR="009F1A16">
        <w:rPr>
          <w:rFonts w:ascii="Geomanist" w:hAnsi="Geomanist"/>
          <w:sz w:val="21"/>
          <w:szCs w:val="21"/>
        </w:rPr>
        <w:t>.</w:t>
      </w:r>
    </w:p>
    <w:p w14:paraId="69A18DF0" w14:textId="77777777" w:rsidR="00394C34" w:rsidRPr="002A69D0" w:rsidRDefault="00394C34" w:rsidP="00C06C1F">
      <w:pPr>
        <w:pStyle w:val="Sinespaciado"/>
        <w:spacing w:line="276" w:lineRule="auto"/>
        <w:mirrorIndents/>
        <w:jc w:val="both"/>
        <w:rPr>
          <w:rFonts w:ascii="Geomanist" w:hAnsi="Geomanist"/>
          <w:sz w:val="21"/>
          <w:szCs w:val="21"/>
        </w:rPr>
      </w:pPr>
    </w:p>
    <w:p w14:paraId="099D1DF0" w14:textId="5FCF1FEB" w:rsidR="004E19FD" w:rsidRPr="002A69D0" w:rsidRDefault="00B636F7" w:rsidP="00C06C1F">
      <w:pPr>
        <w:pStyle w:val="Sinespaciado"/>
        <w:spacing w:line="276" w:lineRule="auto"/>
        <w:mirrorIndents/>
        <w:jc w:val="both"/>
        <w:rPr>
          <w:rFonts w:ascii="Geomanist" w:hAnsi="Geomanist"/>
          <w:sz w:val="21"/>
          <w:szCs w:val="21"/>
        </w:rPr>
      </w:pPr>
      <w:r>
        <w:rPr>
          <w:rFonts w:ascii="Geomanist" w:hAnsi="Geomanist"/>
          <w:sz w:val="21"/>
          <w:szCs w:val="21"/>
        </w:rPr>
        <w:t xml:space="preserve">1. </w:t>
      </w:r>
    </w:p>
    <w:p w14:paraId="11E38079" w14:textId="77777777" w:rsidR="00B636F7" w:rsidRDefault="00B636F7" w:rsidP="00C06C1F">
      <w:pPr>
        <w:pStyle w:val="Sinespaciado"/>
        <w:spacing w:line="276" w:lineRule="auto"/>
        <w:mirrorIndents/>
        <w:jc w:val="both"/>
        <w:rPr>
          <w:rFonts w:ascii="Geomanist" w:hAnsi="Geomanist"/>
          <w:sz w:val="21"/>
          <w:szCs w:val="21"/>
        </w:rPr>
      </w:pPr>
      <w:r>
        <w:rPr>
          <w:rFonts w:ascii="Geomanist" w:hAnsi="Geomanist"/>
          <w:sz w:val="21"/>
          <w:szCs w:val="21"/>
        </w:rPr>
        <w:t>2.</w:t>
      </w:r>
    </w:p>
    <w:p w14:paraId="54626FD6" w14:textId="77777777" w:rsidR="00B636F7" w:rsidRDefault="00B636F7" w:rsidP="00C06C1F">
      <w:pPr>
        <w:pStyle w:val="Sinespaciado"/>
        <w:spacing w:line="276" w:lineRule="auto"/>
        <w:mirrorIndents/>
        <w:jc w:val="both"/>
        <w:rPr>
          <w:rFonts w:ascii="Geomanist" w:hAnsi="Geomanist"/>
          <w:sz w:val="21"/>
          <w:szCs w:val="21"/>
        </w:rPr>
      </w:pPr>
      <w:r>
        <w:rPr>
          <w:rFonts w:ascii="Geomanist" w:hAnsi="Geomanist"/>
          <w:sz w:val="21"/>
          <w:szCs w:val="21"/>
        </w:rPr>
        <w:t>3.</w:t>
      </w:r>
    </w:p>
    <w:p w14:paraId="052143AA" w14:textId="77777777" w:rsidR="004E19FD" w:rsidRPr="002A69D0" w:rsidRDefault="004E19FD" w:rsidP="00C06C1F">
      <w:pPr>
        <w:pStyle w:val="Sinespaciado"/>
        <w:spacing w:line="276" w:lineRule="auto"/>
        <w:mirrorIndents/>
        <w:jc w:val="both"/>
        <w:rPr>
          <w:rFonts w:ascii="Geomanist" w:hAnsi="Geomanist"/>
          <w:sz w:val="21"/>
          <w:szCs w:val="21"/>
        </w:rPr>
      </w:pPr>
    </w:p>
    <w:p w14:paraId="682D7AB7" w14:textId="3B9285A1" w:rsidR="004E19FD" w:rsidRPr="002A69D0" w:rsidRDefault="00893BF1" w:rsidP="00C06C1F">
      <w:pPr>
        <w:pStyle w:val="Sinespaciado"/>
        <w:spacing w:line="276" w:lineRule="auto"/>
        <w:mirrorIndents/>
        <w:jc w:val="both"/>
        <w:rPr>
          <w:rFonts w:ascii="Geomanist" w:hAnsi="Geomanist"/>
          <w:sz w:val="21"/>
          <w:szCs w:val="21"/>
        </w:rPr>
      </w:pPr>
      <w:r>
        <w:rPr>
          <w:rFonts w:ascii="Geomanist" w:hAnsi="Geomanist"/>
          <w:sz w:val="21"/>
          <w:szCs w:val="21"/>
        </w:rPr>
        <w:t>Mi asesorada y una servidora a</w:t>
      </w:r>
      <w:r w:rsidR="009D1998">
        <w:rPr>
          <w:rFonts w:ascii="Geomanist" w:hAnsi="Geomanist"/>
          <w:sz w:val="21"/>
          <w:szCs w:val="21"/>
        </w:rPr>
        <w:t>grade</w:t>
      </w:r>
      <w:r>
        <w:rPr>
          <w:rFonts w:ascii="Geomanist" w:hAnsi="Geomanist"/>
          <w:sz w:val="21"/>
          <w:szCs w:val="21"/>
        </w:rPr>
        <w:t>cemos su atención y quedamos atentas de lo procedente.</w:t>
      </w:r>
    </w:p>
    <w:p w14:paraId="33C9B3E5" w14:textId="77777777" w:rsidR="004E19FD" w:rsidRPr="002A69D0" w:rsidRDefault="004E19FD" w:rsidP="00C06C1F">
      <w:pPr>
        <w:pStyle w:val="Sinespaciado"/>
        <w:spacing w:line="276" w:lineRule="auto"/>
        <w:mirrorIndents/>
        <w:jc w:val="center"/>
        <w:rPr>
          <w:rFonts w:ascii="Geomanist" w:hAnsi="Geomanist"/>
          <w:sz w:val="21"/>
          <w:szCs w:val="21"/>
        </w:rPr>
      </w:pPr>
    </w:p>
    <w:p w14:paraId="47965E90" w14:textId="77777777" w:rsidR="004E19FD" w:rsidRPr="002A69D0" w:rsidRDefault="004E19FD" w:rsidP="00BF66A7">
      <w:pPr>
        <w:pStyle w:val="Sinespaciado"/>
        <w:mirrorIndents/>
        <w:jc w:val="center"/>
        <w:rPr>
          <w:rFonts w:ascii="Geomanist" w:hAnsi="Geomanist"/>
          <w:sz w:val="21"/>
          <w:szCs w:val="21"/>
        </w:rPr>
      </w:pPr>
      <w:r w:rsidRPr="002A69D0">
        <w:rPr>
          <w:rFonts w:ascii="Geomanist" w:hAnsi="Geomanist"/>
          <w:sz w:val="21"/>
          <w:szCs w:val="21"/>
        </w:rPr>
        <w:t>Atentamente</w:t>
      </w:r>
    </w:p>
    <w:p w14:paraId="6EB6A109" w14:textId="50DAAF99" w:rsidR="004E19FD" w:rsidRPr="002A69D0" w:rsidRDefault="004E19FD" w:rsidP="00BF66A7">
      <w:pPr>
        <w:pStyle w:val="Sinespaciado"/>
        <w:mirrorIndents/>
        <w:jc w:val="center"/>
        <w:rPr>
          <w:rFonts w:ascii="Geomanist" w:hAnsi="Geomanist"/>
          <w:sz w:val="21"/>
          <w:szCs w:val="21"/>
        </w:rPr>
      </w:pPr>
    </w:p>
    <w:p w14:paraId="6F4CD798" w14:textId="77777777" w:rsidR="004E19FD" w:rsidRPr="002A69D0" w:rsidRDefault="004E19FD" w:rsidP="00BF66A7">
      <w:pPr>
        <w:pStyle w:val="Sinespaciado"/>
        <w:mirrorIndents/>
        <w:jc w:val="center"/>
        <w:rPr>
          <w:rFonts w:ascii="Geomanist" w:hAnsi="Geomanist"/>
          <w:sz w:val="21"/>
          <w:szCs w:val="21"/>
        </w:rPr>
      </w:pPr>
    </w:p>
    <w:p w14:paraId="71F7CFD6" w14:textId="77777777" w:rsidR="004E19FD" w:rsidRPr="002A69D0" w:rsidRDefault="004E19FD" w:rsidP="00BF66A7">
      <w:pPr>
        <w:pStyle w:val="Sinespaciado"/>
        <w:mirrorIndents/>
        <w:jc w:val="center"/>
        <w:rPr>
          <w:rFonts w:ascii="Geomanist" w:hAnsi="Geomanist"/>
          <w:sz w:val="21"/>
          <w:szCs w:val="21"/>
        </w:rPr>
      </w:pPr>
    </w:p>
    <w:p w14:paraId="4AED3B0E" w14:textId="77777777" w:rsidR="004E19FD" w:rsidRPr="002A69D0" w:rsidRDefault="004E19FD" w:rsidP="00BF66A7">
      <w:pPr>
        <w:pStyle w:val="Sinespaciado"/>
        <w:mirrorIndents/>
        <w:jc w:val="center"/>
        <w:rPr>
          <w:rFonts w:ascii="Geomanist" w:hAnsi="Geomanist"/>
          <w:sz w:val="21"/>
          <w:szCs w:val="21"/>
        </w:rPr>
      </w:pPr>
    </w:p>
    <w:p w14:paraId="24489F30" w14:textId="5CA31367" w:rsidR="004E19FD" w:rsidRPr="002A69D0" w:rsidRDefault="004E19FD" w:rsidP="005E4496">
      <w:pPr>
        <w:pStyle w:val="Sinespaciado"/>
        <w:mirrorIndents/>
        <w:jc w:val="center"/>
        <w:rPr>
          <w:rFonts w:ascii="Geomanist" w:hAnsi="Geomanist"/>
          <w:sz w:val="21"/>
          <w:szCs w:val="21"/>
        </w:rPr>
      </w:pPr>
      <w:r w:rsidRPr="002A69D0">
        <w:rPr>
          <w:rFonts w:ascii="Geomanist" w:hAnsi="Geomanist"/>
          <w:sz w:val="21"/>
          <w:szCs w:val="21"/>
        </w:rPr>
        <w:t>__________________________</w:t>
      </w:r>
    </w:p>
    <w:p w14:paraId="110FB375" w14:textId="63AF829F" w:rsidR="004E19FD" w:rsidRDefault="00555091" w:rsidP="002A69D0">
      <w:pPr>
        <w:pStyle w:val="Sinespaciado"/>
        <w:mirrorIndents/>
        <w:jc w:val="center"/>
        <w:rPr>
          <w:rFonts w:ascii="Geomanist" w:hAnsi="Geomanist"/>
          <w:sz w:val="21"/>
          <w:szCs w:val="21"/>
        </w:rPr>
        <w:sectPr w:rsidR="004E19FD" w:rsidSect="004E19F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258" w:right="1183" w:bottom="1418" w:left="1276" w:header="850" w:footer="1553" w:gutter="0"/>
          <w:pgNumType w:start="1"/>
          <w:cols w:space="708"/>
          <w:docGrid w:linePitch="360"/>
        </w:sectPr>
      </w:pPr>
      <w:r w:rsidRPr="00333AFC">
        <w:rPr>
          <w:rFonts w:ascii="Geomanist" w:hAnsi="Geomanist"/>
          <w:sz w:val="21"/>
          <w:szCs w:val="21"/>
          <w:highlight w:val="yellow"/>
        </w:rPr>
        <w:t>Asesor</w:t>
      </w:r>
      <w:r w:rsidR="004E19FD" w:rsidRPr="00333AFC">
        <w:rPr>
          <w:rFonts w:ascii="Geomanist" w:hAnsi="Geomanist"/>
          <w:sz w:val="21"/>
          <w:szCs w:val="21"/>
          <w:highlight w:val="yellow"/>
        </w:rPr>
        <w:t>a</w:t>
      </w:r>
      <w:r w:rsidR="005E4496" w:rsidRPr="00333AFC">
        <w:rPr>
          <w:rFonts w:ascii="Geomanist" w:hAnsi="Geomanist"/>
          <w:sz w:val="21"/>
          <w:szCs w:val="21"/>
          <w:highlight w:val="yellow"/>
        </w:rPr>
        <w:t xml:space="preserve"> o Asesor</w:t>
      </w:r>
      <w:r w:rsidR="005E4496">
        <w:rPr>
          <w:rFonts w:ascii="Geomanist" w:hAnsi="Geomanist"/>
          <w:sz w:val="21"/>
          <w:szCs w:val="21"/>
        </w:rPr>
        <w:t xml:space="preserve">   </w:t>
      </w:r>
    </w:p>
    <w:p w14:paraId="226439C4" w14:textId="77777777" w:rsidR="004E19FD" w:rsidRPr="002A69D0" w:rsidRDefault="004E19FD" w:rsidP="002A69D0">
      <w:pPr>
        <w:pStyle w:val="Sinespaciado"/>
        <w:mirrorIndents/>
        <w:jc w:val="center"/>
        <w:rPr>
          <w:rFonts w:ascii="Geomanist" w:hAnsi="Geomanist"/>
          <w:sz w:val="21"/>
          <w:szCs w:val="21"/>
        </w:rPr>
      </w:pPr>
    </w:p>
    <w:sectPr w:rsidR="004E19FD" w:rsidRPr="002A69D0" w:rsidSect="004E19F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2240" w:h="15840" w:code="1"/>
      <w:pgMar w:top="1258" w:right="1183" w:bottom="1418" w:left="1276" w:header="850" w:footer="15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8FD2C" w14:textId="77777777" w:rsidR="00D24FC7" w:rsidRDefault="00D24FC7" w:rsidP="00656C6C">
      <w:pPr>
        <w:spacing w:after="0" w:line="240" w:lineRule="auto"/>
      </w:pPr>
      <w:r>
        <w:separator/>
      </w:r>
    </w:p>
  </w:endnote>
  <w:endnote w:type="continuationSeparator" w:id="0">
    <w:p w14:paraId="1733743B" w14:textId="77777777" w:rsidR="00D24FC7" w:rsidRDefault="00D24FC7" w:rsidP="00656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Noto Sans SemiBold">
    <w:altName w:val="Calibri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5CB66" w14:textId="77777777" w:rsidR="004E19FD" w:rsidRDefault="004E19F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D162" w14:textId="77777777" w:rsidR="004E19FD" w:rsidRPr="00C06C1F" w:rsidRDefault="004E19FD" w:rsidP="00C06C1F">
    <w:pPr>
      <w:pStyle w:val="Piedepgina"/>
    </w:pPr>
    <w:r>
      <w:rPr>
        <w:noProof/>
        <w:lang w:eastAsia="es-MX"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D3ED1A6" wp14:editId="0ACF0FBB">
              <wp:simplePos x="0" y="0"/>
              <wp:positionH relativeFrom="margin">
                <wp:posOffset>1612900</wp:posOffset>
              </wp:positionH>
              <wp:positionV relativeFrom="paragraph">
                <wp:posOffset>19685</wp:posOffset>
              </wp:positionV>
              <wp:extent cx="4759960" cy="40005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59960" cy="400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6434A9" w14:textId="77777777" w:rsidR="004E19FD" w:rsidRPr="00A62546" w:rsidRDefault="004E19FD" w:rsidP="00B83B88">
                          <w:pP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Carretera al Ajusco, No. 24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 Col.</w:t>
                          </w: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 Héroes de Padierna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, Alcaldía</w:t>
                          </w: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 Tlalpan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 C.P. </w:t>
                          </w: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14200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, Ciudad</w:t>
                          </w: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 de México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.</w:t>
                          </w:r>
                        </w:p>
                        <w:p w14:paraId="08452312" w14:textId="77777777" w:rsidR="004E19FD" w:rsidRPr="00A62546" w:rsidRDefault="004E19FD" w:rsidP="00B83B88">
                          <w:pPr>
                            <w:rPr>
                              <w:color w:val="691135"/>
                              <w:sz w:val="13"/>
                              <w:szCs w:val="13"/>
                            </w:rPr>
                          </w:pP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Tel: (55) </w:t>
                          </w: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56 30 97 00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   www.</w:t>
                          </w: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upn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.mx</w:t>
                          </w:r>
                        </w:p>
                        <w:p w14:paraId="5F5F1DC3" w14:textId="77777777" w:rsidR="004E19FD" w:rsidRPr="00A62546" w:rsidRDefault="004E19FD" w:rsidP="00B83B88">
                          <w:pPr>
                            <w:rPr>
                              <w:color w:val="691135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3ED1A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27pt;margin-top:1.55pt;width:374.8pt;height:3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" filled="f" stroked="f" strokeweight=".5pt">
              <v:textbox>
                <w:txbxContent>
                  <w:p w14:paraId="7D6434A9" w14:textId="77777777" w:rsidR="004E19FD" w:rsidRPr="00A62546" w:rsidRDefault="004E19FD" w:rsidP="00B83B88">
                    <w:pP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</w:pP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Carretera al Ajusco, No. 24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 Col.</w:t>
                    </w: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 Héroes de Padierna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, Alcaldía</w:t>
                    </w: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 Tlalpan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 C.P. </w:t>
                    </w: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14200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, Ciudad</w:t>
                    </w: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 de México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.</w:t>
                    </w:r>
                  </w:p>
                  <w:p w14:paraId="08452312" w14:textId="77777777" w:rsidR="004E19FD" w:rsidRPr="00A62546" w:rsidRDefault="004E19FD" w:rsidP="00B83B88">
                    <w:pPr>
                      <w:rPr>
                        <w:color w:val="691135"/>
                        <w:sz w:val="13"/>
                        <w:szCs w:val="13"/>
                      </w:rPr>
                    </w:pP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Tel: (55) </w:t>
                    </w: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56 30 97 00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   www.</w:t>
                    </w: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upn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.mx</w:t>
                    </w:r>
                  </w:p>
                  <w:p w14:paraId="5F5F1DC3" w14:textId="77777777" w:rsidR="004E19FD" w:rsidRPr="00A62546" w:rsidRDefault="004E19FD" w:rsidP="00B83B88">
                    <w:pPr>
                      <w:rPr>
                        <w:color w:val="691135"/>
                        <w:sz w:val="13"/>
                        <w:szCs w:val="13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FFFA" w14:textId="77777777" w:rsidR="004E19FD" w:rsidRDefault="004E19FD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966AF" w14:textId="77777777" w:rsidR="00BA45B5" w:rsidRDefault="00BA45B5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A7DF" w14:textId="77777777" w:rsidR="00C06C1F" w:rsidRPr="00C06C1F" w:rsidRDefault="00B83B88" w:rsidP="00C06C1F">
    <w:pPr>
      <w:pStyle w:val="Piedepgina"/>
    </w:pPr>
    <w:bookmarkStart w:id="1" w:name="_Hlk61639152"/>
    <w:bookmarkEnd w:id="1"/>
    <w:r>
      <w:rPr>
        <w:noProof/>
        <w:lang w:eastAsia="es-MX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D3ED1A6" wp14:editId="0ACF0FBB">
              <wp:simplePos x="0" y="0"/>
              <wp:positionH relativeFrom="margin">
                <wp:posOffset>1612900</wp:posOffset>
              </wp:positionH>
              <wp:positionV relativeFrom="paragraph">
                <wp:posOffset>19685</wp:posOffset>
              </wp:positionV>
              <wp:extent cx="4759960" cy="400050"/>
              <wp:effectExtent l="0" t="0" r="0" b="0"/>
              <wp:wrapNone/>
              <wp:docPr id="41534599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59960" cy="400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E72C5F" w14:textId="77777777" w:rsidR="00B83B88" w:rsidRPr="00A62546" w:rsidRDefault="00B83B88" w:rsidP="00B83B88">
                          <w:pP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Carretera al Ajusco, No. 24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 Col.</w:t>
                          </w: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 Héroes de Padierna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, Alcaldía</w:t>
                          </w: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 Tlalpan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 C.P. </w:t>
                          </w: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14200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, Ciudad</w:t>
                          </w: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 de México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.</w:t>
                          </w:r>
                        </w:p>
                        <w:p w14:paraId="3C9E0CA8" w14:textId="77777777" w:rsidR="00B83B88" w:rsidRPr="00A62546" w:rsidRDefault="00B83B88" w:rsidP="00B83B88">
                          <w:pPr>
                            <w:rPr>
                              <w:color w:val="691135"/>
                              <w:sz w:val="13"/>
                              <w:szCs w:val="13"/>
                            </w:rPr>
                          </w:pP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Tel: (55) </w:t>
                          </w: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56 30 97 00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 xml:space="preserve">   www.</w:t>
                          </w:r>
                          <w:r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upn</w:t>
                          </w:r>
                          <w:r w:rsidRPr="00A62546">
                            <w:rPr>
                              <w:rFonts w:ascii="Noto Sans SemiBold" w:hAnsi="Noto Sans SemiBold" w:cs="Noto Sans SemiBold"/>
                              <w:color w:val="691135"/>
                              <w:sz w:val="13"/>
                              <w:szCs w:val="13"/>
                            </w:rPr>
                            <w:t>.mx</w:t>
                          </w:r>
                        </w:p>
                        <w:p w14:paraId="16586233" w14:textId="77777777" w:rsidR="00B83B88" w:rsidRPr="00A62546" w:rsidRDefault="00B83B88" w:rsidP="00B83B88">
                          <w:pPr>
                            <w:rPr>
                              <w:color w:val="691135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3ED1A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27pt;margin-top:1.55pt;width:374.8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" filled="f" stroked="f" strokeweight=".5pt">
              <v:textbox>
                <w:txbxContent>
                  <w:p w14:paraId="21E72C5F" w14:textId="77777777" w:rsidR="00B83B88" w:rsidRPr="00A62546" w:rsidRDefault="00B83B88" w:rsidP="00B83B88">
                    <w:pP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</w:pP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Carretera al Ajusco, No. 24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 Col.</w:t>
                    </w: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 Héroes de Padierna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, Alcaldía</w:t>
                    </w: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 Tlalpan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 C.P. </w:t>
                    </w: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14200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, Ciudad</w:t>
                    </w: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 de México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.</w:t>
                    </w:r>
                  </w:p>
                  <w:p w14:paraId="3C9E0CA8" w14:textId="77777777" w:rsidR="00B83B88" w:rsidRPr="00A62546" w:rsidRDefault="00B83B88" w:rsidP="00B83B88">
                    <w:pPr>
                      <w:rPr>
                        <w:color w:val="691135"/>
                        <w:sz w:val="13"/>
                        <w:szCs w:val="13"/>
                      </w:rPr>
                    </w:pP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Tel: (55) </w:t>
                    </w: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56 30 97 00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 xml:space="preserve">   www.</w:t>
                    </w:r>
                    <w:r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upn</w:t>
                    </w:r>
                    <w:r w:rsidRPr="00A62546">
                      <w:rPr>
                        <w:rFonts w:ascii="Noto Sans SemiBold" w:hAnsi="Noto Sans SemiBold" w:cs="Noto Sans SemiBold"/>
                        <w:color w:val="691135"/>
                        <w:sz w:val="13"/>
                        <w:szCs w:val="13"/>
                      </w:rPr>
                      <w:t>.mx</w:t>
                    </w:r>
                  </w:p>
                  <w:p w14:paraId="16586233" w14:textId="77777777" w:rsidR="00B83B88" w:rsidRPr="00A62546" w:rsidRDefault="00B83B88" w:rsidP="00B83B88">
                    <w:pPr>
                      <w:rPr>
                        <w:color w:val="691135"/>
                        <w:sz w:val="13"/>
                        <w:szCs w:val="13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8D68" w14:textId="77777777" w:rsidR="00BA45B5" w:rsidRDefault="00BA45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995C8" w14:textId="77777777" w:rsidR="00D24FC7" w:rsidRDefault="00D24FC7" w:rsidP="00656C6C">
      <w:pPr>
        <w:spacing w:after="0" w:line="240" w:lineRule="auto"/>
      </w:pPr>
      <w:r>
        <w:separator/>
      </w:r>
    </w:p>
  </w:footnote>
  <w:footnote w:type="continuationSeparator" w:id="0">
    <w:p w14:paraId="57D105DA" w14:textId="77777777" w:rsidR="00D24FC7" w:rsidRDefault="00D24FC7" w:rsidP="00656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9AE1" w14:textId="77777777" w:rsidR="004E19FD" w:rsidRDefault="004E19F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FBEC9" w14:textId="77777777" w:rsidR="004E19FD" w:rsidRPr="00C06C1F" w:rsidRDefault="004E19FD" w:rsidP="00BA45B5">
    <w:pPr>
      <w:pStyle w:val="Encabezado"/>
      <w:tabs>
        <w:tab w:val="left" w:pos="5415"/>
        <w:tab w:val="left" w:pos="7080"/>
      </w:tabs>
    </w:pPr>
    <w:r>
      <w:rPr>
        <w:noProof/>
        <w:lang w:eastAsia="es-MX"/>
        <w14:ligatures w14:val="standardContextual"/>
      </w:rPr>
      <w:drawing>
        <wp:anchor distT="0" distB="0" distL="114300" distR="114300" simplePos="0" relativeHeight="251667456" behindDoc="1" locked="0" layoutInCell="1" allowOverlap="1" wp14:anchorId="155E6FD7" wp14:editId="57B7DB69">
          <wp:simplePos x="0" y="0"/>
          <wp:positionH relativeFrom="page">
            <wp:align>left</wp:align>
          </wp:positionH>
          <wp:positionV relativeFrom="paragraph">
            <wp:posOffset>-543560</wp:posOffset>
          </wp:positionV>
          <wp:extent cx="7857490" cy="10168255"/>
          <wp:effectExtent l="0" t="0" r="0" b="4445"/>
          <wp:wrapNone/>
          <wp:docPr id="3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7490" cy="10168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  <w14:ligatures w14:val="standardContextual"/>
      </w:rPr>
      <w:drawing>
        <wp:anchor distT="0" distB="0" distL="114300" distR="114300" simplePos="0" relativeHeight="251665408" behindDoc="1" locked="0" layoutInCell="1" allowOverlap="1" wp14:anchorId="053E1FD7" wp14:editId="008A2BC8">
          <wp:simplePos x="0" y="0"/>
          <wp:positionH relativeFrom="margin">
            <wp:align>left</wp:align>
          </wp:positionH>
          <wp:positionV relativeFrom="paragraph">
            <wp:posOffset>-562</wp:posOffset>
          </wp:positionV>
          <wp:extent cx="2941816" cy="431800"/>
          <wp:effectExtent l="0" t="0" r="0" b="6350"/>
          <wp:wrapNone/>
          <wp:docPr id="5" name="Imagen 4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775387" name="Imagen 4" descr="Imagen que contiene Interfaz de usuario gráfic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41816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06C1F">
      <w:tab/>
    </w:r>
    <w:r w:rsidRPr="00C06C1F">
      <w:tab/>
    </w:r>
    <w:r>
      <w:tab/>
    </w:r>
    <w:r>
      <w:tab/>
    </w:r>
  </w:p>
  <w:p w14:paraId="0DE71232" w14:textId="77777777" w:rsidR="004E19FD" w:rsidRDefault="004E19FD" w:rsidP="00F2578D">
    <w:pPr>
      <w:pStyle w:val="Encabezado"/>
      <w:tabs>
        <w:tab w:val="clear" w:pos="4419"/>
        <w:tab w:val="clear" w:pos="8838"/>
        <w:tab w:val="left" w:pos="4119"/>
      </w:tabs>
    </w:pPr>
    <w:r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38556AD6" wp14:editId="17AFD614">
              <wp:simplePos x="0" y="0"/>
              <wp:positionH relativeFrom="margin">
                <wp:posOffset>3265714</wp:posOffset>
              </wp:positionH>
              <wp:positionV relativeFrom="paragraph">
                <wp:posOffset>527413</wp:posOffset>
              </wp:positionV>
              <wp:extent cx="2360930" cy="629392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62939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E0D988" w14:textId="77777777" w:rsidR="004E19FD" w:rsidRPr="002F3FDE" w:rsidRDefault="004E19FD" w:rsidP="002A69D0">
                          <w:pPr>
                            <w:spacing w:line="257" w:lineRule="auto"/>
                            <w:contextualSpacing/>
                            <w:jc w:val="right"/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</w:pPr>
                          <w:r w:rsidRPr="002F3FDE"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  <w:t>SECRETARÍA ACADÉMICA</w:t>
                          </w:r>
                        </w:p>
                        <w:p w14:paraId="480617AA" w14:textId="77777777" w:rsidR="004E19FD" w:rsidRPr="002F3FDE" w:rsidRDefault="004E19FD" w:rsidP="002A69D0">
                          <w:pPr>
                            <w:spacing w:line="257" w:lineRule="auto"/>
                            <w:contextualSpacing/>
                            <w:jc w:val="right"/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</w:pPr>
                          <w:r w:rsidRPr="002F3FDE"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  <w:t>Área Académica 1 “PEPIG”</w:t>
                          </w:r>
                        </w:p>
                        <w:p w14:paraId="2CC6A5C2" w14:textId="77777777" w:rsidR="004E19FD" w:rsidRPr="002F3FDE" w:rsidRDefault="004E19FD" w:rsidP="002A69D0">
                          <w:pPr>
                            <w:spacing w:line="257" w:lineRule="auto"/>
                            <w:contextualSpacing/>
                            <w:jc w:val="right"/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</w:pPr>
                          <w:r w:rsidRPr="002F3FDE"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  <w:t>Licenciatura en Administración Educativa</w:t>
                          </w:r>
                        </w:p>
                        <w:p w14:paraId="5BD1C483" w14:textId="77777777" w:rsidR="004E19FD" w:rsidRPr="002F3FDE" w:rsidRDefault="004E19FD" w:rsidP="002A69D0">
                          <w:pPr>
                            <w:spacing w:line="257" w:lineRule="auto"/>
                            <w:contextualSpacing/>
                            <w:jc w:val="right"/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</w:pPr>
                          <w:r w:rsidRPr="002F3FDE"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  <w:t xml:space="preserve">Comisión de Titulación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556AD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57.15pt;margin-top:41.55pt;width:185.9pt;height:49.5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" stroked="f">
              <v:textbox>
                <w:txbxContent>
                  <w:p w14:paraId="37E0D988" w14:textId="77777777" w:rsidR="004E19FD" w:rsidRPr="002F3FDE" w:rsidRDefault="004E19FD" w:rsidP="002A69D0">
                    <w:pPr>
                      <w:spacing w:line="257" w:lineRule="auto"/>
                      <w:contextualSpacing/>
                      <w:jc w:val="right"/>
                      <w:rPr>
                        <w:rFonts w:ascii="Geomanist" w:hAnsi="Geomanist"/>
                        <w:b/>
                        <w:sz w:val="16"/>
                        <w:szCs w:val="16"/>
                      </w:rPr>
                    </w:pPr>
                    <w:r w:rsidRPr="002F3FDE">
                      <w:rPr>
                        <w:rFonts w:ascii="Geomanist" w:hAnsi="Geomanist"/>
                        <w:b/>
                        <w:sz w:val="16"/>
                        <w:szCs w:val="16"/>
                      </w:rPr>
                      <w:t>SECRETARÍA ACADÉMICA</w:t>
                    </w:r>
                  </w:p>
                  <w:p w14:paraId="480617AA" w14:textId="77777777" w:rsidR="004E19FD" w:rsidRPr="002F3FDE" w:rsidRDefault="004E19FD" w:rsidP="002A69D0">
                    <w:pPr>
                      <w:spacing w:line="257" w:lineRule="auto"/>
                      <w:contextualSpacing/>
                      <w:jc w:val="right"/>
                      <w:rPr>
                        <w:rFonts w:ascii="Geomanist" w:hAnsi="Geomanist"/>
                        <w:b/>
                        <w:sz w:val="16"/>
                        <w:szCs w:val="16"/>
                      </w:rPr>
                    </w:pPr>
                    <w:r w:rsidRPr="002F3FDE">
                      <w:rPr>
                        <w:rFonts w:ascii="Geomanist" w:hAnsi="Geomanist"/>
                        <w:b/>
                        <w:sz w:val="16"/>
                        <w:szCs w:val="16"/>
                      </w:rPr>
                      <w:t>Área Académica 1 “PEPIG”</w:t>
                    </w:r>
                  </w:p>
                  <w:p w14:paraId="2CC6A5C2" w14:textId="77777777" w:rsidR="004E19FD" w:rsidRPr="002F3FDE" w:rsidRDefault="004E19FD" w:rsidP="002A69D0">
                    <w:pPr>
                      <w:spacing w:line="257" w:lineRule="auto"/>
                      <w:contextualSpacing/>
                      <w:jc w:val="right"/>
                      <w:rPr>
                        <w:rFonts w:ascii="Geomanist" w:hAnsi="Geomanist"/>
                        <w:b/>
                        <w:sz w:val="16"/>
                        <w:szCs w:val="16"/>
                      </w:rPr>
                    </w:pPr>
                    <w:r w:rsidRPr="002F3FDE">
                      <w:rPr>
                        <w:rFonts w:ascii="Geomanist" w:hAnsi="Geomanist"/>
                        <w:b/>
                        <w:sz w:val="16"/>
                        <w:szCs w:val="16"/>
                      </w:rPr>
                      <w:t>Licenciatura en Administración Educativa</w:t>
                    </w:r>
                  </w:p>
                  <w:p w14:paraId="5BD1C483" w14:textId="77777777" w:rsidR="004E19FD" w:rsidRPr="002F3FDE" w:rsidRDefault="004E19FD" w:rsidP="002A69D0">
                    <w:pPr>
                      <w:spacing w:line="257" w:lineRule="auto"/>
                      <w:contextualSpacing/>
                      <w:jc w:val="right"/>
                      <w:rPr>
                        <w:rFonts w:ascii="Geomanist" w:hAnsi="Geomanist"/>
                        <w:b/>
                        <w:sz w:val="16"/>
                        <w:szCs w:val="16"/>
                      </w:rPr>
                    </w:pPr>
                    <w:r w:rsidRPr="002F3FDE">
                      <w:rPr>
                        <w:rFonts w:ascii="Geomanist" w:hAnsi="Geomanist"/>
                        <w:b/>
                        <w:sz w:val="16"/>
                        <w:szCs w:val="16"/>
                      </w:rPr>
                      <w:t xml:space="preserve">Comisión de Titulación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6A3C8" w14:textId="77777777" w:rsidR="004E19FD" w:rsidRDefault="004E19FD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D099D" w14:textId="77777777" w:rsidR="00BA45B5" w:rsidRDefault="00BA45B5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8F9C1" w14:textId="77777777" w:rsidR="00C06C1F" w:rsidRPr="00C06C1F" w:rsidRDefault="00BA45B5" w:rsidP="00BA45B5">
    <w:pPr>
      <w:pStyle w:val="Encabezado"/>
      <w:tabs>
        <w:tab w:val="left" w:pos="5415"/>
        <w:tab w:val="left" w:pos="7080"/>
      </w:tabs>
    </w:pPr>
    <w:bookmarkStart w:id="0" w:name="_Hlk61639079"/>
    <w:r>
      <w:rPr>
        <w:noProof/>
        <w:lang w:eastAsia="es-MX"/>
        <w14:ligatures w14:val="standardContextual"/>
      </w:rPr>
      <w:drawing>
        <wp:anchor distT="0" distB="0" distL="114300" distR="114300" simplePos="0" relativeHeight="251662336" behindDoc="1" locked="0" layoutInCell="1" allowOverlap="1" wp14:anchorId="155E6FD7" wp14:editId="57B7DB69">
          <wp:simplePos x="0" y="0"/>
          <wp:positionH relativeFrom="page">
            <wp:align>left</wp:align>
          </wp:positionH>
          <wp:positionV relativeFrom="paragraph">
            <wp:posOffset>-543560</wp:posOffset>
          </wp:positionV>
          <wp:extent cx="7857490" cy="10168255"/>
          <wp:effectExtent l="0" t="0" r="0" b="4445"/>
          <wp:wrapNone/>
          <wp:docPr id="1631225937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7490" cy="10168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3B88">
      <w:rPr>
        <w:noProof/>
        <w:lang w:eastAsia="es-MX"/>
        <w14:ligatures w14:val="standardContextual"/>
      </w:rPr>
      <w:drawing>
        <wp:anchor distT="0" distB="0" distL="114300" distR="114300" simplePos="0" relativeHeight="251660288" behindDoc="1" locked="0" layoutInCell="1" allowOverlap="1" wp14:anchorId="053E1FD7" wp14:editId="008A2BC8">
          <wp:simplePos x="0" y="0"/>
          <wp:positionH relativeFrom="margin">
            <wp:align>left</wp:align>
          </wp:positionH>
          <wp:positionV relativeFrom="paragraph">
            <wp:posOffset>-562</wp:posOffset>
          </wp:positionV>
          <wp:extent cx="2941816" cy="431800"/>
          <wp:effectExtent l="0" t="0" r="0" b="6350"/>
          <wp:wrapNone/>
          <wp:docPr id="192775387" name="Imagen 4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775387" name="Imagen 4" descr="Imagen que contiene Interfaz de usuario gráfic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41816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6C1F" w:rsidRPr="00C06C1F">
      <w:tab/>
    </w:r>
    <w:r w:rsidR="00C06C1F" w:rsidRPr="00C06C1F">
      <w:tab/>
    </w:r>
    <w:r>
      <w:tab/>
    </w:r>
    <w:r w:rsidR="00B83B88">
      <w:tab/>
    </w:r>
  </w:p>
  <w:bookmarkEnd w:id="0"/>
  <w:p w14:paraId="3FD236AF" w14:textId="77777777" w:rsidR="003B29CF" w:rsidRDefault="002A69D0" w:rsidP="00F2578D">
    <w:pPr>
      <w:pStyle w:val="Encabezado"/>
      <w:tabs>
        <w:tab w:val="clear" w:pos="4419"/>
        <w:tab w:val="clear" w:pos="8838"/>
        <w:tab w:val="left" w:pos="4119"/>
      </w:tabs>
    </w:pPr>
    <w:r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8556AD6" wp14:editId="17AFD614">
              <wp:simplePos x="0" y="0"/>
              <wp:positionH relativeFrom="margin">
                <wp:posOffset>3265714</wp:posOffset>
              </wp:positionH>
              <wp:positionV relativeFrom="paragraph">
                <wp:posOffset>527413</wp:posOffset>
              </wp:positionV>
              <wp:extent cx="2360930" cy="629392"/>
              <wp:effectExtent l="0" t="0" r="0" b="0"/>
              <wp:wrapNone/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62939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AA6BEB" w14:textId="77777777" w:rsidR="002A69D0" w:rsidRPr="002F3FDE" w:rsidRDefault="002A69D0" w:rsidP="002A69D0">
                          <w:pPr>
                            <w:spacing w:line="257" w:lineRule="auto"/>
                            <w:contextualSpacing/>
                            <w:jc w:val="right"/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</w:pPr>
                          <w:r w:rsidRPr="002F3FDE"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  <w:t>SECRETARÍA ACADÉMICA</w:t>
                          </w:r>
                        </w:p>
                        <w:p w14:paraId="3CFB0EB5" w14:textId="77777777" w:rsidR="002A69D0" w:rsidRPr="002F3FDE" w:rsidRDefault="002A69D0" w:rsidP="002A69D0">
                          <w:pPr>
                            <w:spacing w:line="257" w:lineRule="auto"/>
                            <w:contextualSpacing/>
                            <w:jc w:val="right"/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</w:pPr>
                          <w:r w:rsidRPr="002F3FDE"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  <w:t>Área Académica 1 “PEPIG”</w:t>
                          </w:r>
                        </w:p>
                        <w:p w14:paraId="067004CF" w14:textId="77777777" w:rsidR="002A69D0" w:rsidRPr="002F3FDE" w:rsidRDefault="002A69D0" w:rsidP="002A69D0">
                          <w:pPr>
                            <w:spacing w:line="257" w:lineRule="auto"/>
                            <w:contextualSpacing/>
                            <w:jc w:val="right"/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</w:pPr>
                          <w:r w:rsidRPr="002F3FDE"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  <w:t>Licenciatura en Administración Educativa</w:t>
                          </w:r>
                        </w:p>
                        <w:p w14:paraId="12751E84" w14:textId="77777777" w:rsidR="002A69D0" w:rsidRPr="002F3FDE" w:rsidRDefault="002A69D0" w:rsidP="002A69D0">
                          <w:pPr>
                            <w:spacing w:line="257" w:lineRule="auto"/>
                            <w:contextualSpacing/>
                            <w:jc w:val="right"/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</w:pPr>
                          <w:r w:rsidRPr="002F3FDE"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  <w:t xml:space="preserve">Comisión de Titulación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556AD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57.15pt;margin-top:41.55pt;width:185.9pt;height:49.5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" stroked="f">
              <v:textbox>
                <w:txbxContent>
                  <w:p w14:paraId="78AA6BEB" w14:textId="77777777" w:rsidR="002A69D0" w:rsidRPr="002F3FDE" w:rsidRDefault="002A69D0" w:rsidP="002A69D0">
                    <w:pPr>
                      <w:spacing w:line="257" w:lineRule="auto"/>
                      <w:contextualSpacing/>
                      <w:jc w:val="right"/>
                      <w:rPr>
                        <w:rFonts w:ascii="Geomanist" w:hAnsi="Geomanist"/>
                        <w:b/>
                        <w:sz w:val="16"/>
                        <w:szCs w:val="16"/>
                      </w:rPr>
                    </w:pPr>
                    <w:r w:rsidRPr="002F3FDE">
                      <w:rPr>
                        <w:rFonts w:ascii="Geomanist" w:hAnsi="Geomanist"/>
                        <w:b/>
                        <w:sz w:val="16"/>
                        <w:szCs w:val="16"/>
                      </w:rPr>
                      <w:t>SECRETARÍA ACADÉMICA</w:t>
                    </w:r>
                  </w:p>
                  <w:p w14:paraId="3CFB0EB5" w14:textId="77777777" w:rsidR="002A69D0" w:rsidRPr="002F3FDE" w:rsidRDefault="002A69D0" w:rsidP="002A69D0">
                    <w:pPr>
                      <w:spacing w:line="257" w:lineRule="auto"/>
                      <w:contextualSpacing/>
                      <w:jc w:val="right"/>
                      <w:rPr>
                        <w:rFonts w:ascii="Geomanist" w:hAnsi="Geomanist"/>
                        <w:b/>
                        <w:sz w:val="16"/>
                        <w:szCs w:val="16"/>
                      </w:rPr>
                    </w:pPr>
                    <w:r w:rsidRPr="002F3FDE">
                      <w:rPr>
                        <w:rFonts w:ascii="Geomanist" w:hAnsi="Geomanist"/>
                        <w:b/>
                        <w:sz w:val="16"/>
                        <w:szCs w:val="16"/>
                      </w:rPr>
                      <w:t>Área Académica 1 “PEPIG”</w:t>
                    </w:r>
                  </w:p>
                  <w:p w14:paraId="067004CF" w14:textId="77777777" w:rsidR="002A69D0" w:rsidRPr="002F3FDE" w:rsidRDefault="002A69D0" w:rsidP="002A69D0">
                    <w:pPr>
                      <w:spacing w:line="257" w:lineRule="auto"/>
                      <w:contextualSpacing/>
                      <w:jc w:val="right"/>
                      <w:rPr>
                        <w:rFonts w:ascii="Geomanist" w:hAnsi="Geomanist"/>
                        <w:b/>
                        <w:sz w:val="16"/>
                        <w:szCs w:val="16"/>
                      </w:rPr>
                    </w:pPr>
                    <w:r w:rsidRPr="002F3FDE">
                      <w:rPr>
                        <w:rFonts w:ascii="Geomanist" w:hAnsi="Geomanist"/>
                        <w:b/>
                        <w:sz w:val="16"/>
                        <w:szCs w:val="16"/>
                      </w:rPr>
                      <w:t>Licenciatura en Administración Educativa</w:t>
                    </w:r>
                  </w:p>
                  <w:p w14:paraId="12751E84" w14:textId="77777777" w:rsidR="002A69D0" w:rsidRPr="002F3FDE" w:rsidRDefault="002A69D0" w:rsidP="002A69D0">
                    <w:pPr>
                      <w:spacing w:line="257" w:lineRule="auto"/>
                      <w:contextualSpacing/>
                      <w:jc w:val="right"/>
                      <w:rPr>
                        <w:rFonts w:ascii="Geomanist" w:hAnsi="Geomanist"/>
                        <w:b/>
                        <w:sz w:val="16"/>
                        <w:szCs w:val="16"/>
                      </w:rPr>
                    </w:pPr>
                    <w:r w:rsidRPr="002F3FDE">
                      <w:rPr>
                        <w:rFonts w:ascii="Geomanist" w:hAnsi="Geomanist"/>
                        <w:b/>
                        <w:sz w:val="16"/>
                        <w:szCs w:val="16"/>
                      </w:rPr>
                      <w:t xml:space="preserve">Comisión de Titulación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2578D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64145" w14:textId="77777777" w:rsidR="00BA45B5" w:rsidRDefault="00BA45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BBF1361"/>
    <w:multiLevelType w:val="hybridMultilevel"/>
    <w:tmpl w:val="4956C9D0"/>
    <w:lvl w:ilvl="0" w:tplc="97B8DF62">
      <w:start w:val="18"/>
      <w:numFmt w:val="bullet"/>
      <w:lvlText w:val="-"/>
      <w:lvlJc w:val="left"/>
      <w:pPr>
        <w:ind w:left="720" w:hanging="360"/>
      </w:pPr>
      <w:rPr>
        <w:rFonts w:ascii="Montserrat" w:eastAsia="Calibri" w:hAnsi="Montserra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5A0B2D6C"/>
    <w:multiLevelType w:val="hybridMultilevel"/>
    <w:tmpl w:val="F5B6FD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77111A1A"/>
    <w:multiLevelType w:val="hybridMultilevel"/>
    <w:tmpl w:val="13AE77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727170">
    <w:abstractNumId w:val="2"/>
  </w:num>
  <w:num w:numId="2" w16cid:durableId="966813873">
    <w:abstractNumId w:val="0"/>
  </w:num>
  <w:num w:numId="3" w16cid:durableId="1421637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0E4"/>
    <w:rsid w:val="00022F6E"/>
    <w:rsid w:val="000448F5"/>
    <w:rsid w:val="00046149"/>
    <w:rsid w:val="00057002"/>
    <w:rsid w:val="0005750E"/>
    <w:rsid w:val="00057FB9"/>
    <w:rsid w:val="000667EF"/>
    <w:rsid w:val="0007117D"/>
    <w:rsid w:val="000B1A6E"/>
    <w:rsid w:val="000D0558"/>
    <w:rsid w:val="000F0277"/>
    <w:rsid w:val="000F25A1"/>
    <w:rsid w:val="000F6766"/>
    <w:rsid w:val="00102579"/>
    <w:rsid w:val="00105732"/>
    <w:rsid w:val="00126CE3"/>
    <w:rsid w:val="00130254"/>
    <w:rsid w:val="00160ED5"/>
    <w:rsid w:val="001B025C"/>
    <w:rsid w:val="001B113E"/>
    <w:rsid w:val="00220A3D"/>
    <w:rsid w:val="00223304"/>
    <w:rsid w:val="002672FD"/>
    <w:rsid w:val="002807C5"/>
    <w:rsid w:val="00293DF9"/>
    <w:rsid w:val="002A69D0"/>
    <w:rsid w:val="002B2C01"/>
    <w:rsid w:val="002B498B"/>
    <w:rsid w:val="002D0DD9"/>
    <w:rsid w:val="00333AFC"/>
    <w:rsid w:val="00340D5B"/>
    <w:rsid w:val="00353F4D"/>
    <w:rsid w:val="003578A9"/>
    <w:rsid w:val="00373358"/>
    <w:rsid w:val="00383C5F"/>
    <w:rsid w:val="003901BC"/>
    <w:rsid w:val="00394C34"/>
    <w:rsid w:val="003B29CF"/>
    <w:rsid w:val="003B7C9F"/>
    <w:rsid w:val="003E67AA"/>
    <w:rsid w:val="003F6364"/>
    <w:rsid w:val="00402519"/>
    <w:rsid w:val="00404DF9"/>
    <w:rsid w:val="004142A9"/>
    <w:rsid w:val="0042483A"/>
    <w:rsid w:val="00427CC4"/>
    <w:rsid w:val="00432BCC"/>
    <w:rsid w:val="00432CB6"/>
    <w:rsid w:val="00434F44"/>
    <w:rsid w:val="0043764A"/>
    <w:rsid w:val="00444324"/>
    <w:rsid w:val="00445FE6"/>
    <w:rsid w:val="0045643A"/>
    <w:rsid w:val="00457CF2"/>
    <w:rsid w:val="00464902"/>
    <w:rsid w:val="00471CA1"/>
    <w:rsid w:val="00477542"/>
    <w:rsid w:val="00485FFB"/>
    <w:rsid w:val="004E000C"/>
    <w:rsid w:val="004E19FD"/>
    <w:rsid w:val="004F7250"/>
    <w:rsid w:val="005001FE"/>
    <w:rsid w:val="005005CC"/>
    <w:rsid w:val="005010B9"/>
    <w:rsid w:val="00515973"/>
    <w:rsid w:val="00527A54"/>
    <w:rsid w:val="005314D1"/>
    <w:rsid w:val="00541DEF"/>
    <w:rsid w:val="00555091"/>
    <w:rsid w:val="00556F75"/>
    <w:rsid w:val="005573CB"/>
    <w:rsid w:val="00562C4C"/>
    <w:rsid w:val="00565400"/>
    <w:rsid w:val="00565AF2"/>
    <w:rsid w:val="0057750F"/>
    <w:rsid w:val="00586631"/>
    <w:rsid w:val="00597391"/>
    <w:rsid w:val="005A6C56"/>
    <w:rsid w:val="005E4496"/>
    <w:rsid w:val="005E7FE7"/>
    <w:rsid w:val="00607779"/>
    <w:rsid w:val="00626926"/>
    <w:rsid w:val="00630486"/>
    <w:rsid w:val="00634AD5"/>
    <w:rsid w:val="00634E14"/>
    <w:rsid w:val="006554C0"/>
    <w:rsid w:val="00656C6C"/>
    <w:rsid w:val="00663848"/>
    <w:rsid w:val="00696B3A"/>
    <w:rsid w:val="006A24E8"/>
    <w:rsid w:val="006A4571"/>
    <w:rsid w:val="006A7DC5"/>
    <w:rsid w:val="006D19DA"/>
    <w:rsid w:val="006D3C86"/>
    <w:rsid w:val="006D46FE"/>
    <w:rsid w:val="006E1A50"/>
    <w:rsid w:val="006E1F54"/>
    <w:rsid w:val="006F6910"/>
    <w:rsid w:val="00705307"/>
    <w:rsid w:val="007110E4"/>
    <w:rsid w:val="00752B4C"/>
    <w:rsid w:val="00762307"/>
    <w:rsid w:val="0077471E"/>
    <w:rsid w:val="00782D3C"/>
    <w:rsid w:val="007A2504"/>
    <w:rsid w:val="007D0B75"/>
    <w:rsid w:val="007D664C"/>
    <w:rsid w:val="007D75BE"/>
    <w:rsid w:val="007E26C4"/>
    <w:rsid w:val="007F424B"/>
    <w:rsid w:val="007F6967"/>
    <w:rsid w:val="008226D0"/>
    <w:rsid w:val="00822E6C"/>
    <w:rsid w:val="0082461B"/>
    <w:rsid w:val="00825268"/>
    <w:rsid w:val="00830403"/>
    <w:rsid w:val="008331FE"/>
    <w:rsid w:val="008437AB"/>
    <w:rsid w:val="00845493"/>
    <w:rsid w:val="00846A31"/>
    <w:rsid w:val="00846C27"/>
    <w:rsid w:val="00860EDE"/>
    <w:rsid w:val="00862694"/>
    <w:rsid w:val="008630D0"/>
    <w:rsid w:val="00875D4B"/>
    <w:rsid w:val="00881F71"/>
    <w:rsid w:val="00893BF1"/>
    <w:rsid w:val="0089640A"/>
    <w:rsid w:val="008A1DD6"/>
    <w:rsid w:val="008A4664"/>
    <w:rsid w:val="008A6BB8"/>
    <w:rsid w:val="008C6F64"/>
    <w:rsid w:val="008F23F6"/>
    <w:rsid w:val="009121DF"/>
    <w:rsid w:val="0091278C"/>
    <w:rsid w:val="00931BCA"/>
    <w:rsid w:val="00935C68"/>
    <w:rsid w:val="0094156A"/>
    <w:rsid w:val="00973741"/>
    <w:rsid w:val="00981FAA"/>
    <w:rsid w:val="009A6A55"/>
    <w:rsid w:val="009B244A"/>
    <w:rsid w:val="009D1998"/>
    <w:rsid w:val="009D483A"/>
    <w:rsid w:val="009E1A66"/>
    <w:rsid w:val="009E7B47"/>
    <w:rsid w:val="009F1A16"/>
    <w:rsid w:val="00A15D0B"/>
    <w:rsid w:val="00A16CC7"/>
    <w:rsid w:val="00A176DC"/>
    <w:rsid w:val="00A317BE"/>
    <w:rsid w:val="00A326A4"/>
    <w:rsid w:val="00A37584"/>
    <w:rsid w:val="00A52B03"/>
    <w:rsid w:val="00A841E2"/>
    <w:rsid w:val="00A85E4D"/>
    <w:rsid w:val="00A865A1"/>
    <w:rsid w:val="00A94E45"/>
    <w:rsid w:val="00AA5010"/>
    <w:rsid w:val="00AD159F"/>
    <w:rsid w:val="00B27F53"/>
    <w:rsid w:val="00B3238B"/>
    <w:rsid w:val="00B401AA"/>
    <w:rsid w:val="00B53234"/>
    <w:rsid w:val="00B612EA"/>
    <w:rsid w:val="00B636F7"/>
    <w:rsid w:val="00B63F75"/>
    <w:rsid w:val="00B66CD0"/>
    <w:rsid w:val="00B83B88"/>
    <w:rsid w:val="00B919EF"/>
    <w:rsid w:val="00B95015"/>
    <w:rsid w:val="00BA45B5"/>
    <w:rsid w:val="00BC6A53"/>
    <w:rsid w:val="00BD6630"/>
    <w:rsid w:val="00BF66A7"/>
    <w:rsid w:val="00C06C1F"/>
    <w:rsid w:val="00C21610"/>
    <w:rsid w:val="00C26069"/>
    <w:rsid w:val="00C3652A"/>
    <w:rsid w:val="00C36BA9"/>
    <w:rsid w:val="00C414C5"/>
    <w:rsid w:val="00C6004C"/>
    <w:rsid w:val="00C621ED"/>
    <w:rsid w:val="00C62863"/>
    <w:rsid w:val="00C718B4"/>
    <w:rsid w:val="00C7503E"/>
    <w:rsid w:val="00C94D93"/>
    <w:rsid w:val="00CD3EA7"/>
    <w:rsid w:val="00CD5378"/>
    <w:rsid w:val="00CF0B1E"/>
    <w:rsid w:val="00D02FDD"/>
    <w:rsid w:val="00D24FC7"/>
    <w:rsid w:val="00D24FFA"/>
    <w:rsid w:val="00D30F52"/>
    <w:rsid w:val="00D35069"/>
    <w:rsid w:val="00D40036"/>
    <w:rsid w:val="00D803F4"/>
    <w:rsid w:val="00D910A2"/>
    <w:rsid w:val="00DC489C"/>
    <w:rsid w:val="00DE3F7F"/>
    <w:rsid w:val="00DF16AD"/>
    <w:rsid w:val="00E1402B"/>
    <w:rsid w:val="00E1466F"/>
    <w:rsid w:val="00E15944"/>
    <w:rsid w:val="00E54DF9"/>
    <w:rsid w:val="00E55436"/>
    <w:rsid w:val="00E71133"/>
    <w:rsid w:val="00E750BC"/>
    <w:rsid w:val="00E75C72"/>
    <w:rsid w:val="00EC707C"/>
    <w:rsid w:val="00EE4BD5"/>
    <w:rsid w:val="00EE55F3"/>
    <w:rsid w:val="00EE60CC"/>
    <w:rsid w:val="00EF0A85"/>
    <w:rsid w:val="00EF4DC4"/>
    <w:rsid w:val="00F142D1"/>
    <w:rsid w:val="00F2578D"/>
    <w:rsid w:val="00F55D5C"/>
    <w:rsid w:val="00F57835"/>
    <w:rsid w:val="00F6206D"/>
    <w:rsid w:val="00F77C85"/>
    <w:rsid w:val="00F95910"/>
    <w:rsid w:val="00FB29CA"/>
    <w:rsid w:val="00FC33E3"/>
    <w:rsid w:val="00FC44F9"/>
    <w:rsid w:val="00FE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D2D6F"/>
  <w15:chartTrackingRefBased/>
  <w15:docId w15:val="{9F7619E9-952A-4C92-BBDC-3E3C4359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83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6C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6C6C"/>
  </w:style>
  <w:style w:type="paragraph" w:styleId="Piedepgina">
    <w:name w:val="footer"/>
    <w:basedOn w:val="Normal"/>
    <w:link w:val="PiedepginaCar"/>
    <w:uiPriority w:val="99"/>
    <w:unhideWhenUsed/>
    <w:rsid w:val="00656C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C6C"/>
  </w:style>
  <w:style w:type="table" w:styleId="Tablaconcuadrcula">
    <w:name w:val="Table Grid"/>
    <w:basedOn w:val="Tablanormal"/>
    <w:uiPriority w:val="39"/>
    <w:rsid w:val="00875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75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5D4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705307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8A1DD6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CD3EA7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7D664C"/>
    <w:pPr>
      <w:spacing w:after="0" w:line="240" w:lineRule="auto"/>
    </w:pPr>
    <w:rPr>
      <w:rFonts w:eastAsia="Times New Roman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5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001\Documents\Plantillas%20personalizadas%20de%20Office\Formato%20de%20oficio%202020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DE3B9-EB66-4D10-B733-D358FB8EF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oficio 2020</Template>
  <TotalTime>2</TotalTime>
  <Pages>1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001</dc:creator>
  <cp:keywords/>
  <dc:description/>
  <cp:lastModifiedBy>Sebastián Flores</cp:lastModifiedBy>
  <cp:revision>4</cp:revision>
  <cp:lastPrinted>2020-01-17T20:45:00Z</cp:lastPrinted>
  <dcterms:created xsi:type="dcterms:W3CDTF">2026-04-15T02:28:00Z</dcterms:created>
  <dcterms:modified xsi:type="dcterms:W3CDTF">2026-04-27T08:15:00Z</dcterms:modified>
</cp:coreProperties>
</file>